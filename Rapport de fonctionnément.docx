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3DEB"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0EE7829" wp14:editId="578462F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3512E5F" w14:textId="3B4833A2" w:rsidR="00C6554A" w:rsidRDefault="00A5664A" w:rsidP="00C6554A">
      <w:pPr>
        <w:pStyle w:val="Title"/>
      </w:pPr>
      <w:r>
        <w:t xml:space="preserve">Rapport de </w:t>
      </w:r>
      <w:proofErr w:type="spellStart"/>
      <w:r>
        <w:t>fonctionnément</w:t>
      </w:r>
      <w:proofErr w:type="spellEnd"/>
      <w:r>
        <w:t xml:space="preserve"> </w:t>
      </w:r>
    </w:p>
    <w:p w14:paraId="4C6CCFB9" w14:textId="77777777" w:rsidR="00C6554A" w:rsidRPr="00D5413C" w:rsidRDefault="00913417" w:rsidP="00C6554A">
      <w:pPr>
        <w:pStyle w:val="Subtitle"/>
      </w:pPr>
      <w:sdt>
        <w:sdtPr>
          <w:alias w:val="Report Subtitle:"/>
          <w:tag w:val="Report Subtitle:"/>
          <w:id w:val="1354841790"/>
          <w:placeholder>
            <w:docPart w:val="5797C0B0687E48F380E83F25C83F3A1E"/>
          </w:placeholder>
          <w:temporary/>
          <w:showingPlcHdr/>
          <w15:appearance w15:val="hidden"/>
        </w:sdtPr>
        <w:sdtEndPr/>
        <w:sdtContent>
          <w:r w:rsidR="00C6554A" w:rsidRPr="00D5413C">
            <w:t>REPORT SUBTITLE</w:t>
          </w:r>
        </w:sdtContent>
      </w:sdt>
    </w:p>
    <w:p w14:paraId="0569C48D" w14:textId="77777777" w:rsidR="00C6554A" w:rsidRDefault="00913417" w:rsidP="00C6554A">
      <w:pPr>
        <w:pStyle w:val="ContactInfo"/>
      </w:pPr>
      <w:sdt>
        <w:sdtPr>
          <w:alias w:val="Name:"/>
          <w:tag w:val="Name:"/>
          <w:id w:val="-2071874759"/>
          <w:placeholder>
            <w:docPart w:val="A03263CA57DD486C98379AD96202C4FF"/>
          </w:placeholder>
          <w:temporary/>
          <w:showingPlcHdr/>
          <w15:appearance w15:val="hidden"/>
        </w:sdtPr>
        <w:sdtEndPr/>
        <w:sdtContent>
          <w:r w:rsidR="00C6554A">
            <w:t>Name</w:t>
          </w:r>
        </w:sdtContent>
      </w:sdt>
      <w:r w:rsidR="00C6554A">
        <w:t xml:space="preserve"> | </w:t>
      </w:r>
      <w:sdt>
        <w:sdtPr>
          <w:alias w:val="Course Title:"/>
          <w:tag w:val="Course Title:"/>
          <w:id w:val="-1824112714"/>
          <w:placeholder>
            <w:docPart w:val="775B7D7AE2234837A09DB47CB7C6BB9C"/>
          </w:placeholder>
          <w:temporary/>
          <w:showingPlcHdr/>
          <w15:appearance w15:val="hidden"/>
        </w:sdtPr>
        <w:sdtEndPr/>
        <w:sdtContent>
          <w:r w:rsidR="00C6554A">
            <w:t>Course Title</w:t>
          </w:r>
        </w:sdtContent>
      </w:sdt>
      <w:r w:rsidR="00C6554A">
        <w:t xml:space="preserve"> |</w:t>
      </w:r>
      <w:r w:rsidR="00C6554A" w:rsidRPr="00D5413C">
        <w:t xml:space="preserve"> </w:t>
      </w:r>
      <w:sdt>
        <w:sdtPr>
          <w:alias w:val="Date:"/>
          <w:tag w:val="Date:"/>
          <w:id w:val="-35980865"/>
          <w:placeholder>
            <w:docPart w:val="5616B5050FC84330822609DBAA39D820"/>
          </w:placeholder>
          <w:temporary/>
          <w:showingPlcHdr/>
          <w15:appearance w15:val="hidden"/>
        </w:sdtPr>
        <w:sdtEndPr/>
        <w:sdtContent>
          <w:r w:rsidR="00C6554A">
            <w:t>Date</w:t>
          </w:r>
        </w:sdtContent>
      </w:sdt>
      <w:r w:rsidR="00C6554A">
        <w:br w:type="page"/>
      </w:r>
    </w:p>
    <w:p w14:paraId="45A60E9E" w14:textId="1BF3C37C" w:rsidR="00C6554A" w:rsidRDefault="0000425D" w:rsidP="00C6554A">
      <w:pPr>
        <w:pStyle w:val="Heading1"/>
      </w:pPr>
      <w:r>
        <w:lastRenderedPageBreak/>
        <w:t>Guide de configuration</w:t>
      </w:r>
    </w:p>
    <w:p w14:paraId="38A713DB"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Actions génériques</w:t>
      </w:r>
    </w:p>
    <w:p w14:paraId="7CB199B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du menu </w:t>
      </w:r>
      <w:r w:rsidRPr="0000425D">
        <w:rPr>
          <w:rFonts w:ascii="Lato" w:eastAsia="Times New Roman" w:hAnsi="Lato" w:cs="Times New Roman"/>
          <w:b/>
          <w:bCs/>
          <w:color w:val="404040"/>
          <w:sz w:val="24"/>
          <w:szCs w:val="24"/>
          <w:lang w:val="fr-FR" w:eastAsia="fr-FR"/>
        </w:rPr>
        <w:t>Configuration</w:t>
      </w:r>
      <w:r w:rsidRPr="0000425D">
        <w:rPr>
          <w:rFonts w:ascii="Lato" w:eastAsia="Times New Roman" w:hAnsi="Lato" w:cs="Times New Roman"/>
          <w:color w:val="404040"/>
          <w:sz w:val="24"/>
          <w:szCs w:val="24"/>
          <w:lang w:val="fr-FR" w:eastAsia="fr-FR"/>
        </w:rPr>
        <w:t> il est possible d’effectuer certaines actions “génériques” sur les différents objets.</w:t>
      </w:r>
    </w:p>
    <w:p w14:paraId="4463D80D"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Ajouter/Supprimer</w:t>
      </w:r>
    </w:p>
    <w:p w14:paraId="4564563F"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L’ajout d’un nouvel objet se fait via l’instruction </w:t>
      </w:r>
      <w:r w:rsidRPr="0000425D">
        <w:rPr>
          <w:rFonts w:ascii="Lato" w:eastAsia="Times New Roman" w:hAnsi="Lato" w:cs="Times New Roman"/>
          <w:b/>
          <w:bCs/>
          <w:color w:val="404040"/>
          <w:sz w:val="24"/>
          <w:szCs w:val="24"/>
          <w:lang w:val="fr-FR" w:eastAsia="fr-FR"/>
        </w:rPr>
        <w:t>Ajouter</w:t>
      </w:r>
      <w:r w:rsidRPr="0000425D">
        <w:rPr>
          <w:rFonts w:ascii="Lato" w:eastAsia="Times New Roman" w:hAnsi="Lato" w:cs="Times New Roman"/>
          <w:color w:val="404040"/>
          <w:sz w:val="24"/>
          <w:szCs w:val="24"/>
          <w:lang w:val="fr-FR" w:eastAsia="fr-FR"/>
        </w:rPr>
        <w:t> à côté du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w:t>
      </w:r>
    </w:p>
    <w:p w14:paraId="354D7B77"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un objet :</w:t>
      </w:r>
    </w:p>
    <w:p w14:paraId="78865021"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00425D">
        <w:rPr>
          <w:rFonts w:ascii="Lato" w:eastAsia="Times New Roman" w:hAnsi="Lato" w:cs="Times New Roman"/>
          <w:color w:val="404040"/>
          <w:sz w:val="24"/>
          <w:szCs w:val="24"/>
          <w:lang w:val="fr-FR" w:eastAsia="fr-FR"/>
        </w:rPr>
        <w:t>Sélectionnez le</w:t>
      </w:r>
      <w:proofErr w:type="gramEnd"/>
      <w:r w:rsidRPr="0000425D">
        <w:rPr>
          <w:rFonts w:ascii="Lato" w:eastAsia="Times New Roman" w:hAnsi="Lato" w:cs="Times New Roman"/>
          <w:color w:val="404040"/>
          <w:sz w:val="24"/>
          <w:szCs w:val="24"/>
          <w:lang w:val="fr-FR" w:eastAsia="fr-FR"/>
        </w:rPr>
        <w:t xml:space="preserve"> ou les objets que vous souhaitez supprimer en cochant la ou les cases près du nom de celui-ci</w:t>
      </w:r>
    </w:p>
    <w:p w14:paraId="53BD0244"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Supprimer</w:t>
      </w:r>
    </w:p>
    <w:p w14:paraId="150CC359"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b/>
          <w:bCs/>
          <w:color w:val="404040"/>
          <w:sz w:val="24"/>
          <w:szCs w:val="24"/>
          <w:lang w:val="fr-FR" w:eastAsia="fr-FR"/>
        </w:rPr>
        <w:t>Attention</w:t>
      </w:r>
      <w:r w:rsidRPr="0000425D">
        <w:rPr>
          <w:rFonts w:ascii="Lato" w:eastAsia="Times New Roman" w:hAnsi="Lato" w:cs="Times New Roman"/>
          <w:color w:val="404040"/>
          <w:sz w:val="24"/>
          <w:szCs w:val="24"/>
          <w:lang w:val="fr-FR" w:eastAsia="fr-FR"/>
        </w:rPr>
        <w:t> : La suppression d’un objet est définitive. Si vous avez supprimé un objet par accident, il vous faudra le recréer. De même, la suppression d’un objet supprime automatiquement tous les objets qui sont liés à lui et ne peuvent vivre sans. Exemple : La suppression d’un hôte entraine la suppression de tous les services associés à cet hôte.</w:t>
      </w:r>
    </w:p>
    <w:p w14:paraId="25AEDC3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modifier un objet, cliquez sur son nom.</w:t>
      </w:r>
    </w:p>
    <w:p w14:paraId="4043DEC3"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Dupliquer</w:t>
      </w:r>
    </w:p>
    <w:p w14:paraId="06C5A713"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67A73B46"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duplication d’un objet permet de copier/cloner celui-ci afin de pouvoir réutiliser ses attributs pour la création d’un nouvel objet. Exemple : J’ai 10 serveurs web identiques à superviser :</w:t>
      </w:r>
    </w:p>
    <w:p w14:paraId="1599CF30"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J’ajoute le premier serveur web avec tous les attributs nécessaires</w:t>
      </w:r>
    </w:p>
    <w:p w14:paraId="48AE2759"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duplique cet hôte 9 fois</w:t>
      </w:r>
    </w:p>
    <w:p w14:paraId="5C28630A"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n’ai plus qu’à changer les noms d’hôtes et les adresses IP de chaque duplication pour les adapter aux 9 autres serveurs web à superviser</w:t>
      </w:r>
    </w:p>
    <w:p w14:paraId="146C4B14"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Grâce à cette méthode, il n’est plus nécessaire de créer unitairement chaque hôte.</w:t>
      </w:r>
    </w:p>
    <w:p w14:paraId="19890CF1"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39C248C0"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dupliquer un hôte :</w:t>
      </w:r>
    </w:p>
    <w:p w14:paraId="6D6DC75D"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l’hôte que vous souhaitez dupliquer</w:t>
      </w:r>
    </w:p>
    <w:p w14:paraId="27861DEB"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la colonne </w:t>
      </w:r>
      <w:r w:rsidRPr="0000425D">
        <w:rPr>
          <w:rFonts w:ascii="Lato" w:eastAsia="Times New Roman" w:hAnsi="Lato" w:cs="Times New Roman"/>
          <w:b/>
          <w:bCs/>
          <w:color w:val="404040"/>
          <w:sz w:val="24"/>
          <w:szCs w:val="24"/>
          <w:lang w:val="fr-FR" w:eastAsia="fr-FR"/>
        </w:rPr>
        <w:t>Options</w:t>
      </w:r>
      <w:r w:rsidRPr="0000425D">
        <w:rPr>
          <w:rFonts w:ascii="Lato" w:eastAsia="Times New Roman" w:hAnsi="Lato" w:cs="Times New Roman"/>
          <w:color w:val="404040"/>
          <w:sz w:val="24"/>
          <w:szCs w:val="24"/>
          <w:lang w:val="fr-FR" w:eastAsia="fr-FR"/>
        </w:rPr>
        <w:t>, entrez le nombre de duplication que vous souhaitez obtenir</w:t>
      </w:r>
    </w:p>
    <w:p w14:paraId="5F367FD5"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31A075D9" wp14:editId="73D5C85E">
            <wp:extent cx="16252190" cy="38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2190" cy="381635"/>
                    </a:xfrm>
                    <a:prstGeom prst="rect">
                      <a:avLst/>
                    </a:prstGeom>
                    <a:noFill/>
                    <a:ln>
                      <a:noFill/>
                    </a:ln>
                  </pic:spPr>
                </pic:pic>
              </a:graphicData>
            </a:graphic>
          </wp:inline>
        </w:drawing>
      </w:r>
    </w:p>
    <w:p w14:paraId="48D308D0" w14:textId="77777777" w:rsidR="0000425D" w:rsidRPr="0000425D" w:rsidRDefault="0000425D" w:rsidP="007B7188">
      <w:pPr>
        <w:numPr>
          <w:ilvl w:val="0"/>
          <w:numId w:val="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Dupliquer</w:t>
      </w:r>
    </w:p>
    <w:p w14:paraId="6305E5C2"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6B74A360" wp14:editId="74AC82FF">
            <wp:extent cx="16236315" cy="67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6315" cy="675640"/>
                    </a:xfrm>
                    <a:prstGeom prst="rect">
                      <a:avLst/>
                    </a:prstGeom>
                    <a:noFill/>
                    <a:ln>
                      <a:noFill/>
                    </a:ln>
                  </pic:spPr>
                </pic:pic>
              </a:graphicData>
            </a:graphic>
          </wp:inline>
        </w:drawing>
      </w:r>
    </w:p>
    <w:p w14:paraId="744C274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Changement massif</w:t>
      </w:r>
    </w:p>
    <w:p w14:paraId="288BCCE6"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16406202"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changements massifs permettent d’appliquer un changement sur plusieurs objets.</w:t>
      </w:r>
    </w:p>
    <w:p w14:paraId="3EFCA105"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Exemple : L’ensemble des serveurs web précédemment créés changent de communauté SNMP. Un changement massif permet de modifier cette communauté sans avoir la peine de modifier chaque fiche de chaque hôte unitairement.</w:t>
      </w:r>
    </w:p>
    <w:p w14:paraId="7CBA22CA"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0BD5A7C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effectuer un changement massif :</w:t>
      </w:r>
    </w:p>
    <w:p w14:paraId="1E916112"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4A45ADBB"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Changement massif</w:t>
      </w:r>
    </w:p>
    <w:p w14:paraId="6E26AFA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fenêtre de changement s’ouvre, il existe deux types de changements :</w:t>
      </w:r>
    </w:p>
    <w:p w14:paraId="5D2CA561"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Incrémentale : signifie que la modification va s’ajouter aux options déjà existantes</w:t>
      </w:r>
    </w:p>
    <w:p w14:paraId="14D157AD"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Remplacement : signifie que la modification va écraser les options déjà existantes</w:t>
      </w:r>
    </w:p>
    <w:p w14:paraId="3E1D4EBB"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Activer/Désactiver</w:t>
      </w:r>
    </w:p>
    <w:p w14:paraId="05622F5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22BE89BA"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L’activation et la désactivation des objets permettent de prendre en compte ou non l’objet lors de la génération de la configuration. Le principal intérêt est de pouvoir garder la configuration d’un objet sans pour autant l’appliquer.</w:t>
      </w:r>
    </w:p>
    <w:p w14:paraId="02B660BE"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29AA0708"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activer/désactiver un objet :</w:t>
      </w:r>
    </w:p>
    <w:p w14:paraId="7ADC859D"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78FEC25B"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Activer/Désactiver</w:t>
      </w:r>
    </w:p>
    <w:p w14:paraId="607313AB"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Il est également possible d’activer ou de désactiver un objet via le champ “Statut” de la fiche de détails de l’objet ou en utilisant les icônes suivantes :</w:t>
      </w:r>
    </w:p>
    <w:p w14:paraId="39C675A4"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192A6AD9" wp14:editId="0B51C434">
            <wp:extent cx="302260" cy="302260"/>
            <wp:effectExtent l="0" t="0" r="2540" b="2540"/>
            <wp:docPr id="3" name="Picture 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activer</w:t>
      </w:r>
    </w:p>
    <w:p w14:paraId="0D9BEB59"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5AE0A94C" wp14:editId="77CBC177">
            <wp:extent cx="302260" cy="302260"/>
            <wp:effectExtent l="0" t="0" r="2540" b="2540"/>
            <wp:docPr id="4" name="Picture 4"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désactiver</w:t>
      </w:r>
    </w:p>
    <w:p w14:paraId="7AAE1C7A" w14:textId="73A0813C" w:rsidR="00C6554A" w:rsidRDefault="00C6554A" w:rsidP="0000425D">
      <w:pPr>
        <w:pStyle w:val="ListBullet"/>
        <w:numPr>
          <w:ilvl w:val="0"/>
          <w:numId w:val="0"/>
        </w:numPr>
        <w:ind w:left="720"/>
      </w:pPr>
    </w:p>
    <w:p w14:paraId="542F80C9"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Les hôtes</w:t>
      </w:r>
    </w:p>
    <w:p w14:paraId="3D6C7BA2"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Un hôte est toute entité possédant une adresse IP correspondant à une ressource du système d’informations. Exemples : Un serveur, une imprimante réseau, un serveur NAS, une base de données, une sonde de température, une caméra IP…</w:t>
      </w:r>
    </w:p>
    <w:p w14:paraId="05CFBCD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Tous les ajouts d’hôtes se font dans le menu </w:t>
      </w:r>
      <w:r w:rsidRPr="0000425D">
        <w:rPr>
          <w:rFonts w:ascii="Lato" w:eastAsia="Times New Roman" w:hAnsi="Lato" w:cs="Times New Roman"/>
          <w:b/>
          <w:bCs/>
          <w:color w:val="404040"/>
          <w:sz w:val="24"/>
          <w:szCs w:val="24"/>
          <w:lang w:val="fr-FR" w:eastAsia="fr-FR"/>
        </w:rPr>
        <w:t>Configuration &gt; Hôtes &gt; Ajouter</w:t>
      </w:r>
      <w:r w:rsidRPr="0000425D">
        <w:rPr>
          <w:rFonts w:ascii="Lato" w:eastAsia="Times New Roman" w:hAnsi="Lato" w:cs="Times New Roman"/>
          <w:color w:val="404040"/>
          <w:sz w:val="24"/>
          <w:szCs w:val="24"/>
          <w:lang w:val="fr-FR" w:eastAsia="fr-FR"/>
        </w:rPr>
        <w:t>.</w:t>
      </w:r>
    </w:p>
    <w:p w14:paraId="0D8B2B91" w14:textId="77777777" w:rsidR="0000425D" w:rsidRPr="0000425D" w:rsidRDefault="0000425D" w:rsidP="0000425D">
      <w:pPr>
        <w:spacing w:before="0" w:after="0" w:line="240" w:lineRule="auto"/>
        <w:rPr>
          <w:rFonts w:ascii="Times New Roman" w:eastAsia="Times New Roman" w:hAnsi="Times New Roman" w:cs="Times New Roman"/>
          <w:color w:val="auto"/>
          <w:sz w:val="24"/>
          <w:szCs w:val="24"/>
          <w:lang w:val="fr-FR" w:eastAsia="fr-FR"/>
        </w:rPr>
      </w:pPr>
      <w:r w:rsidRPr="0000425D">
        <w:rPr>
          <w:rFonts w:ascii="Times New Roman" w:eastAsia="Times New Roman" w:hAnsi="Times New Roman" w:cs="Times New Roman"/>
          <w:noProof/>
          <w:color w:val="auto"/>
          <w:sz w:val="24"/>
          <w:szCs w:val="24"/>
          <w:lang w:val="fr-FR" w:eastAsia="fr-FR"/>
        </w:rPr>
        <w:drawing>
          <wp:inline distT="0" distB="0" distL="0" distR="0" wp14:anchorId="4B88E413" wp14:editId="5DA29BB8">
            <wp:extent cx="12094210" cy="8141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4210" cy="8141970"/>
                    </a:xfrm>
                    <a:prstGeom prst="rect">
                      <a:avLst/>
                    </a:prstGeom>
                    <a:noFill/>
                    <a:ln>
                      <a:noFill/>
                    </a:ln>
                  </pic:spPr>
                </pic:pic>
              </a:graphicData>
            </a:graphic>
          </wp:inline>
        </w:drawing>
      </w:r>
    </w:p>
    <w:p w14:paraId="2F130F6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Configuration de l’hôte</w:t>
      </w:r>
    </w:p>
    <w:p w14:paraId="09429EF7"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générales</w:t>
      </w:r>
    </w:p>
    <w:p w14:paraId="5BD91437"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 de l’hôte</w:t>
      </w:r>
      <w:r w:rsidRPr="0000425D">
        <w:rPr>
          <w:rFonts w:ascii="Lato" w:eastAsia="Times New Roman" w:hAnsi="Lato" w:cs="Times New Roman"/>
          <w:color w:val="404040"/>
          <w:sz w:val="24"/>
          <w:szCs w:val="24"/>
          <w:lang w:val="fr-FR" w:eastAsia="fr-FR"/>
        </w:rPr>
        <w:t> définit le nom d’hôte qui sera utilisé par le moteur de supervision.</w:t>
      </w:r>
    </w:p>
    <w:p w14:paraId="31E95B72"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Alias</w:t>
      </w:r>
      <w:r w:rsidRPr="0000425D">
        <w:rPr>
          <w:rFonts w:ascii="Lato" w:eastAsia="Times New Roman" w:hAnsi="Lato" w:cs="Times New Roman"/>
          <w:color w:val="404040"/>
          <w:sz w:val="24"/>
          <w:szCs w:val="24"/>
          <w:lang w:val="fr-FR" w:eastAsia="fr-FR"/>
        </w:rPr>
        <w:t> indique l’alias de l’hôte.</w:t>
      </w:r>
    </w:p>
    <w:p w14:paraId="6065F99B"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Adresse IP/DNS</w:t>
      </w:r>
      <w:r w:rsidRPr="0000425D">
        <w:rPr>
          <w:rFonts w:ascii="Lato" w:eastAsia="Times New Roman" w:hAnsi="Lato" w:cs="Times New Roman"/>
          <w:color w:val="404040"/>
          <w:sz w:val="24"/>
          <w:szCs w:val="24"/>
          <w:lang w:val="fr-FR" w:eastAsia="fr-FR"/>
        </w:rPr>
        <w:t> : Adresse IP ou nom DNS de l’hôte. Le bouton </w:t>
      </w:r>
      <w:r w:rsidRPr="0000425D">
        <w:rPr>
          <w:rFonts w:ascii="Lato" w:eastAsia="Times New Roman" w:hAnsi="Lato" w:cs="Times New Roman"/>
          <w:b/>
          <w:bCs/>
          <w:color w:val="404040"/>
          <w:sz w:val="24"/>
          <w:szCs w:val="24"/>
          <w:lang w:val="fr-FR" w:eastAsia="fr-FR"/>
        </w:rPr>
        <w:t>Résoudre</w:t>
      </w:r>
      <w:r w:rsidRPr="0000425D">
        <w:rPr>
          <w:rFonts w:ascii="Lato" w:eastAsia="Times New Roman" w:hAnsi="Lato" w:cs="Times New Roman"/>
          <w:color w:val="404040"/>
          <w:sz w:val="24"/>
          <w:szCs w:val="24"/>
          <w:lang w:val="fr-FR" w:eastAsia="fr-FR"/>
        </w:rPr>
        <w:t> permet de résoudre le nom de domaine en interrogeant le serveur DNS configuré sur le serveur central.</w:t>
      </w:r>
    </w:p>
    <w:p w14:paraId="43259D4E"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Communauté SNMP &amp; Version</w:t>
      </w:r>
      <w:r w:rsidRPr="0000425D">
        <w:rPr>
          <w:rFonts w:ascii="Lato" w:eastAsia="Times New Roman" w:hAnsi="Lato" w:cs="Times New Roman"/>
          <w:color w:val="404040"/>
          <w:sz w:val="24"/>
          <w:szCs w:val="24"/>
          <w:lang w:val="fr-FR" w:eastAsia="fr-FR"/>
        </w:rPr>
        <w:t> contiennent respectivement le nom de la communauté ainsi que la version SNMP.</w:t>
      </w:r>
    </w:p>
    <w:p w14:paraId="151085B1"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Surveillé depuis le collecteur</w:t>
      </w:r>
      <w:r w:rsidRPr="0000425D">
        <w:rPr>
          <w:rFonts w:ascii="Lato" w:eastAsia="Times New Roman" w:hAnsi="Lato" w:cs="Times New Roman"/>
          <w:color w:val="404040"/>
          <w:sz w:val="24"/>
          <w:szCs w:val="24"/>
          <w:lang w:val="fr-FR" w:eastAsia="fr-FR"/>
        </w:rPr>
        <w:t> indique quel est le serveur de supervision chargé de superviser cet hôte.</w:t>
      </w:r>
    </w:p>
    <w:p w14:paraId="35E58E4D"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Modèles d’hôte</w:t>
      </w:r>
      <w:r w:rsidRPr="0000425D">
        <w:rPr>
          <w:rFonts w:ascii="Lato" w:eastAsia="Times New Roman" w:hAnsi="Lato" w:cs="Times New Roman"/>
          <w:color w:val="404040"/>
          <w:sz w:val="24"/>
          <w:szCs w:val="24"/>
          <w:lang w:val="fr-FR" w:eastAsia="fr-FR"/>
        </w:rPr>
        <w:t> permet d’associer un ou plusieurs modèles d’hôtes à cet objet.</w:t>
      </w:r>
    </w:p>
    <w:p w14:paraId="4290DFE3" w14:textId="77777777" w:rsidR="0000425D" w:rsidRPr="0000425D" w:rsidRDefault="0000425D" w:rsidP="007B7188">
      <w:pPr>
        <w:numPr>
          <w:ilvl w:val="0"/>
          <w:numId w:val="14"/>
        </w:numPr>
        <w:shd w:val="clear" w:color="auto" w:fill="FCFCFC"/>
        <w:tabs>
          <w:tab w:val="clear" w:pos="720"/>
        </w:tabs>
        <w:spacing w:before="0" w:line="360" w:lineRule="atLeast"/>
        <w:ind w:left="36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En cas de conflits de paramètres présents sur plusieurs modèles, le modèle d’hôte au-dessus écrase les propriétés identiques définies dans modèles d’hôtes en dessous. Le bouton </w:t>
      </w:r>
      <w:r w:rsidRPr="0000425D">
        <w:rPr>
          <w:rFonts w:ascii="Lato" w:eastAsia="Times New Roman" w:hAnsi="Lato" w:cs="Times New Roman"/>
          <w:noProof/>
          <w:color w:val="404040"/>
          <w:sz w:val="24"/>
          <w:szCs w:val="24"/>
          <w:lang w:val="fr-FR" w:eastAsia="fr-FR"/>
        </w:rPr>
        <w:drawing>
          <wp:inline distT="0" distB="0" distL="0" distR="0" wp14:anchorId="423CD47C" wp14:editId="32B06F71">
            <wp:extent cx="230505" cy="230505"/>
            <wp:effectExtent l="0" t="0" r="0" b="0"/>
            <wp:docPr id="17" name="Picture 17"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déplacer l’ordre des modèles d’hôte. Le bouton </w:t>
      </w:r>
      <w:r w:rsidRPr="0000425D">
        <w:rPr>
          <w:rFonts w:ascii="Lato" w:eastAsia="Times New Roman" w:hAnsi="Lato" w:cs="Times New Roman"/>
          <w:noProof/>
          <w:color w:val="404040"/>
          <w:sz w:val="24"/>
          <w:szCs w:val="24"/>
          <w:lang w:val="fr-FR" w:eastAsia="fr-FR"/>
        </w:rPr>
        <w:drawing>
          <wp:inline distT="0" distB="0" distL="0" distR="0" wp14:anchorId="35B00616" wp14:editId="3CE65122">
            <wp:extent cx="230505" cy="230505"/>
            <wp:effectExtent l="0" t="0" r="0" b="0"/>
            <wp:docPr id="18" name="Picture 1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supprimer le modèle d’hôte.</w:t>
      </w:r>
    </w:p>
    <w:p w14:paraId="4AE9DEFB" w14:textId="77777777" w:rsidR="0000425D" w:rsidRPr="0000425D" w:rsidRDefault="0000425D" w:rsidP="007B7188">
      <w:pPr>
        <w:numPr>
          <w:ilvl w:val="0"/>
          <w:numId w:val="1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champ </w:t>
      </w:r>
      <w:r w:rsidRPr="0000425D">
        <w:rPr>
          <w:rFonts w:ascii="Lato" w:eastAsia="Times New Roman" w:hAnsi="Lato" w:cs="Times New Roman"/>
          <w:b/>
          <w:bCs/>
          <w:color w:val="404040"/>
          <w:sz w:val="24"/>
          <w:szCs w:val="24"/>
          <w:lang w:val="fr-FR" w:eastAsia="fr-FR"/>
        </w:rPr>
        <w:t>Créer aussi les services liés au modèle</w:t>
      </w:r>
      <w:r w:rsidRPr="0000425D">
        <w:rPr>
          <w:rFonts w:ascii="Lato" w:eastAsia="Times New Roman" w:hAnsi="Lato" w:cs="Times New Roman"/>
          <w:color w:val="404040"/>
          <w:sz w:val="24"/>
          <w:szCs w:val="24"/>
          <w:lang w:val="fr-FR" w:eastAsia="fr-FR"/>
        </w:rPr>
        <w:t> est définit à </w:t>
      </w:r>
      <w:r w:rsidRPr="0000425D">
        <w:rPr>
          <w:rFonts w:ascii="Lato" w:eastAsia="Times New Roman" w:hAnsi="Lato" w:cs="Times New Roman"/>
          <w:b/>
          <w:bCs/>
          <w:color w:val="404040"/>
          <w:sz w:val="24"/>
          <w:szCs w:val="24"/>
          <w:lang w:val="fr-FR" w:eastAsia="fr-FR"/>
        </w:rPr>
        <w:t>Oui</w:t>
      </w:r>
      <w:r w:rsidRPr="0000425D">
        <w:rPr>
          <w:rFonts w:ascii="Lato" w:eastAsia="Times New Roman" w:hAnsi="Lato" w:cs="Times New Roman"/>
          <w:color w:val="404040"/>
          <w:sz w:val="24"/>
          <w:szCs w:val="24"/>
          <w:lang w:val="fr-FR" w:eastAsia="fr-FR"/>
        </w:rPr>
        <w:t>, Centreon génère automatiquement les services en se basant sur les modèles de services liés aux modèles d’hôtes définis au-dessus (voir chapitre </w:t>
      </w:r>
      <w:hyperlink r:id="rId15" w:anchor="hosttemplates" w:history="1">
        <w:r w:rsidRPr="0000425D">
          <w:rPr>
            <w:rFonts w:ascii="Lato" w:eastAsia="Times New Roman" w:hAnsi="Lato" w:cs="Times New Roman"/>
            <w:color w:val="2980B9"/>
            <w:sz w:val="24"/>
            <w:szCs w:val="24"/>
            <w:lang w:val="fr-FR" w:eastAsia="fr-FR"/>
          </w:rPr>
          <w:t>Les modèles</w:t>
        </w:r>
      </w:hyperlink>
      <w:r w:rsidRPr="0000425D">
        <w:rPr>
          <w:rFonts w:ascii="Lato" w:eastAsia="Times New Roman" w:hAnsi="Lato" w:cs="Times New Roman"/>
          <w:color w:val="404040"/>
          <w:sz w:val="24"/>
          <w:szCs w:val="24"/>
          <w:lang w:val="fr-FR" w:eastAsia="fr-FR"/>
        </w:rPr>
        <w:t>).</w:t>
      </w:r>
    </w:p>
    <w:p w14:paraId="091C230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 xml:space="preserve">Propriétés du </w:t>
      </w:r>
      <w:proofErr w:type="spellStart"/>
      <w:r w:rsidRPr="0000425D">
        <w:rPr>
          <w:rFonts w:ascii="Georgia" w:eastAsia="Times New Roman" w:hAnsi="Georgia" w:cs="Times New Roman"/>
          <w:b/>
          <w:bCs/>
          <w:color w:val="404040"/>
          <w:sz w:val="30"/>
          <w:szCs w:val="30"/>
          <w:lang w:val="fr-FR" w:eastAsia="fr-FR"/>
        </w:rPr>
        <w:t>supervison</w:t>
      </w:r>
      <w:proofErr w:type="spellEnd"/>
      <w:r w:rsidRPr="0000425D">
        <w:rPr>
          <w:rFonts w:ascii="Georgia" w:eastAsia="Times New Roman" w:hAnsi="Georgia" w:cs="Times New Roman"/>
          <w:b/>
          <w:bCs/>
          <w:color w:val="404040"/>
          <w:sz w:val="30"/>
          <w:szCs w:val="30"/>
          <w:lang w:val="fr-FR" w:eastAsia="fr-FR"/>
        </w:rPr>
        <w:t xml:space="preserve"> de l’hôte</w:t>
      </w:r>
    </w:p>
    <w:p w14:paraId="17783682"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Commande de vérification</w:t>
      </w:r>
      <w:r w:rsidRPr="0000425D">
        <w:rPr>
          <w:rFonts w:ascii="Lato" w:eastAsia="Times New Roman" w:hAnsi="Lato" w:cs="Times New Roman"/>
          <w:color w:val="404040"/>
          <w:sz w:val="24"/>
          <w:szCs w:val="24"/>
          <w:lang w:val="fr-FR" w:eastAsia="fr-FR"/>
        </w:rPr>
        <w:t> indique la commande utilisée pour vérifier la disponibilité de l’hôte.</w:t>
      </w:r>
    </w:p>
    <w:p w14:paraId="79CFDBD6"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donnés à la commande de vérification (chaque argument commence avec un “!”).</w:t>
      </w:r>
    </w:p>
    <w:p w14:paraId="36318CF1"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partie </w:t>
      </w:r>
      <w:r w:rsidRPr="0000425D">
        <w:rPr>
          <w:rFonts w:ascii="Lato" w:eastAsia="Times New Roman" w:hAnsi="Lato" w:cs="Times New Roman"/>
          <w:b/>
          <w:bCs/>
          <w:color w:val="404040"/>
          <w:sz w:val="24"/>
          <w:szCs w:val="24"/>
          <w:lang w:val="fr-FR" w:eastAsia="fr-FR"/>
        </w:rPr>
        <w:t>Macros</w:t>
      </w:r>
      <w:r w:rsidRPr="0000425D">
        <w:rPr>
          <w:rFonts w:ascii="Lato" w:eastAsia="Times New Roman" w:hAnsi="Lato" w:cs="Times New Roman"/>
          <w:color w:val="404040"/>
          <w:sz w:val="24"/>
          <w:szCs w:val="24"/>
          <w:lang w:val="fr-FR" w:eastAsia="fr-FR"/>
        </w:rPr>
        <w:t> permet d’ajouter des macros personnalisées.</w:t>
      </w:r>
    </w:p>
    <w:p w14:paraId="25F8B81E"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Nom de la macro</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Valeur de la macro</w:t>
      </w:r>
      <w:r w:rsidRPr="0000425D">
        <w:rPr>
          <w:rFonts w:ascii="Lato" w:eastAsia="Times New Roman" w:hAnsi="Lato" w:cs="Times New Roman"/>
          <w:color w:val="404040"/>
          <w:sz w:val="24"/>
          <w:szCs w:val="24"/>
          <w:lang w:val="fr-FR" w:eastAsia="fr-FR"/>
        </w:rPr>
        <w:t> permettent respectivement de définir le nom et la valeur de la macro.</w:t>
      </w:r>
    </w:p>
    <w:p w14:paraId="51BC2413"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case </w:t>
      </w:r>
      <w:r w:rsidRPr="0000425D">
        <w:rPr>
          <w:rFonts w:ascii="Lato" w:eastAsia="Times New Roman" w:hAnsi="Lato" w:cs="Times New Roman"/>
          <w:b/>
          <w:bCs/>
          <w:color w:val="404040"/>
          <w:sz w:val="24"/>
          <w:szCs w:val="24"/>
          <w:lang w:val="fr-FR" w:eastAsia="fr-FR"/>
        </w:rPr>
        <w:t>Mot de passe</w:t>
      </w:r>
      <w:r w:rsidRPr="0000425D">
        <w:rPr>
          <w:rFonts w:ascii="Lato" w:eastAsia="Times New Roman" w:hAnsi="Lato" w:cs="Times New Roman"/>
          <w:color w:val="404040"/>
          <w:sz w:val="24"/>
          <w:szCs w:val="24"/>
          <w:lang w:val="fr-FR" w:eastAsia="fr-FR"/>
        </w:rPr>
        <w:t> permet de cacher la valeur de la macro.</w:t>
      </w:r>
    </w:p>
    <w:p w14:paraId="39C0CA3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 xml:space="preserve">Pour réinitialiser la macro avec sa valeur par défaut (définie dans le </w:t>
      </w:r>
      <w:proofErr w:type="spellStart"/>
      <w:r w:rsidRPr="0000425D">
        <w:rPr>
          <w:rFonts w:ascii="Lato" w:eastAsia="Times New Roman" w:hAnsi="Lato" w:cs="Times New Roman"/>
          <w:color w:val="404040"/>
          <w:sz w:val="24"/>
          <w:szCs w:val="24"/>
          <w:lang w:val="fr-FR" w:eastAsia="fr-FR"/>
        </w:rPr>
        <w:t>templae</w:t>
      </w:r>
      <w:proofErr w:type="spellEnd"/>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noProof/>
          <w:color w:val="404040"/>
          <w:sz w:val="24"/>
          <w:szCs w:val="24"/>
          <w:lang w:val="fr-FR" w:eastAsia="fr-FR"/>
        </w:rPr>
        <w:drawing>
          <wp:inline distT="0" distB="0" distL="0" distR="0" wp14:anchorId="6AC368B4" wp14:editId="6594BC0C">
            <wp:extent cx="302260" cy="302260"/>
            <wp:effectExtent l="0" t="0" r="2540" b="2540"/>
            <wp:docPr id="19" name="Picture 19"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341972BF"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afficher la description de la macro, cliquez sur </w:t>
      </w:r>
      <w:r w:rsidRPr="0000425D">
        <w:rPr>
          <w:rFonts w:ascii="Lato" w:eastAsia="Times New Roman" w:hAnsi="Lato" w:cs="Times New Roman"/>
          <w:noProof/>
          <w:color w:val="404040"/>
          <w:sz w:val="24"/>
          <w:szCs w:val="24"/>
          <w:lang w:val="fr-FR" w:eastAsia="fr-FR"/>
        </w:rPr>
        <w:drawing>
          <wp:inline distT="0" distB="0" distL="0" distR="0" wp14:anchorId="15FEFF77" wp14:editId="729B294E">
            <wp:extent cx="302260" cy="302260"/>
            <wp:effectExtent l="0" t="0" r="2540" b="2540"/>
            <wp:docPr id="20" name="Picture 2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4F53E506"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la macro, cliquez sur </w:t>
      </w:r>
      <w:r w:rsidRPr="0000425D">
        <w:rPr>
          <w:rFonts w:ascii="Lato" w:eastAsia="Times New Roman" w:hAnsi="Lato" w:cs="Times New Roman"/>
          <w:noProof/>
          <w:color w:val="404040"/>
          <w:sz w:val="24"/>
          <w:szCs w:val="24"/>
          <w:lang w:val="fr-FR" w:eastAsia="fr-FR"/>
        </w:rPr>
        <w:drawing>
          <wp:inline distT="0" distB="0" distL="0" distR="0" wp14:anchorId="458C9490" wp14:editId="3D2C42A3">
            <wp:extent cx="230505" cy="230505"/>
            <wp:effectExtent l="0" t="0" r="0" b="0"/>
            <wp:docPr id="21" name="Picture 2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6085F6A3"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déplacer l’ordre des macros, cliquez sur </w:t>
      </w:r>
      <w:r w:rsidRPr="0000425D">
        <w:rPr>
          <w:rFonts w:ascii="Lato" w:eastAsia="Times New Roman" w:hAnsi="Lato" w:cs="Times New Roman"/>
          <w:noProof/>
          <w:color w:val="404040"/>
          <w:sz w:val="24"/>
          <w:szCs w:val="24"/>
          <w:lang w:val="fr-FR" w:eastAsia="fr-FR"/>
        </w:rPr>
        <w:drawing>
          <wp:inline distT="0" distB="0" distL="0" distR="0" wp14:anchorId="66053763" wp14:editId="712AB870">
            <wp:extent cx="230505" cy="230505"/>
            <wp:effectExtent l="0" t="0" r="0" b="0"/>
            <wp:docPr id="5" name="Picture 5"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0E53B4C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Propriété d’</w:t>
      </w:r>
      <w:proofErr w:type="spellStart"/>
      <w:r w:rsidRPr="0000425D">
        <w:rPr>
          <w:rFonts w:ascii="Georgia" w:eastAsia="Times New Roman" w:hAnsi="Georgia" w:cs="Times New Roman"/>
          <w:b/>
          <w:bCs/>
          <w:color w:val="404040"/>
          <w:sz w:val="30"/>
          <w:szCs w:val="30"/>
          <w:lang w:val="fr-FR" w:eastAsia="fr-FR"/>
        </w:rPr>
        <w:t>ordonancement</w:t>
      </w:r>
      <w:proofErr w:type="spellEnd"/>
      <w:r w:rsidRPr="0000425D">
        <w:rPr>
          <w:rFonts w:ascii="Georgia" w:eastAsia="Times New Roman" w:hAnsi="Georgia" w:cs="Times New Roman"/>
          <w:b/>
          <w:bCs/>
          <w:color w:val="404040"/>
          <w:sz w:val="30"/>
          <w:szCs w:val="30"/>
          <w:lang w:val="fr-FR" w:eastAsia="fr-FR"/>
        </w:rPr>
        <w:t xml:space="preserve"> de l’hôte</w:t>
      </w:r>
    </w:p>
    <w:p w14:paraId="3C4B809A"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contrôle</w:t>
      </w:r>
      <w:r w:rsidRPr="0000425D">
        <w:rPr>
          <w:rFonts w:ascii="Lato" w:eastAsia="Times New Roman" w:hAnsi="Lato" w:cs="Times New Roman"/>
          <w:color w:val="404040"/>
          <w:sz w:val="24"/>
          <w:szCs w:val="24"/>
          <w:lang w:val="fr-FR" w:eastAsia="fr-FR"/>
        </w:rPr>
        <w:t> définit la période temporelle durant laquelle l’ordonnanceur vérifie le statut de l’objet.</w:t>
      </w:r>
    </w:p>
    <w:p w14:paraId="379157E8"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Nombre de contrôles avant validation de l’état</w:t>
      </w:r>
      <w:r w:rsidRPr="0000425D">
        <w:rPr>
          <w:rFonts w:ascii="Lato" w:eastAsia="Times New Roman" w:hAnsi="Lato" w:cs="Times New Roman"/>
          <w:color w:val="404040"/>
          <w:sz w:val="24"/>
          <w:szCs w:val="24"/>
          <w:lang w:val="fr-FR" w:eastAsia="fr-FR"/>
        </w:rPr>
        <w:t> définit le nombre de contrôle à effectuer avant de valider le statut de l’hôte : lorsque le statut est validé, le processus de notification est enclenché.</w:t>
      </w:r>
    </w:p>
    <w:p w14:paraId="5DE62F74"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normal de contrôle</w:t>
      </w:r>
      <w:r w:rsidRPr="0000425D">
        <w:rPr>
          <w:rFonts w:ascii="Lato" w:eastAsia="Times New Roman" w:hAnsi="Lato" w:cs="Times New Roman"/>
          <w:color w:val="404040"/>
          <w:sz w:val="24"/>
          <w:szCs w:val="24"/>
          <w:lang w:val="fr-FR" w:eastAsia="fr-FR"/>
        </w:rPr>
        <w:t> est exprimé en minutes. Il définit l’intervalle entre chaque vérification lorsque le statut de l’hôte est OK.</w:t>
      </w:r>
    </w:p>
    <w:p w14:paraId="62B75C9D"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non-régulier de contrôle</w:t>
      </w:r>
      <w:r w:rsidRPr="0000425D">
        <w:rPr>
          <w:rFonts w:ascii="Lato" w:eastAsia="Times New Roman" w:hAnsi="Lato" w:cs="Times New Roman"/>
          <w:color w:val="404040"/>
          <w:sz w:val="24"/>
          <w:szCs w:val="24"/>
          <w:lang w:val="fr-FR" w:eastAsia="fr-FR"/>
        </w:rPr>
        <w:t> est exprimé en minutes. Il définit l’intervalle de validation du statut non-OK de l’hôte.</w:t>
      </w:r>
    </w:p>
    <w:p w14:paraId="2F68ED52"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Contrôles actifs activés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Contrôles passifs activés</w:t>
      </w:r>
      <w:r w:rsidRPr="0000425D">
        <w:rPr>
          <w:rFonts w:ascii="Lato" w:eastAsia="Times New Roman" w:hAnsi="Lato" w:cs="Times New Roman"/>
          <w:color w:val="404040"/>
          <w:sz w:val="24"/>
          <w:szCs w:val="24"/>
          <w:lang w:val="fr-FR" w:eastAsia="fr-FR"/>
        </w:rPr>
        <w:t> activent/désactivent les contrôles actifs et passifs.</w:t>
      </w:r>
    </w:p>
    <w:p w14:paraId="6765270C"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Onglet Notification</w:t>
      </w:r>
    </w:p>
    <w:p w14:paraId="2E97E368"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Notification activée</w:t>
      </w:r>
      <w:r w:rsidRPr="0000425D">
        <w:rPr>
          <w:rFonts w:ascii="Lato" w:eastAsia="Times New Roman" w:hAnsi="Lato" w:cs="Times New Roman"/>
          <w:color w:val="404040"/>
          <w:sz w:val="24"/>
          <w:szCs w:val="24"/>
          <w:lang w:val="fr-FR" w:eastAsia="fr-FR"/>
        </w:rPr>
        <w:t> permet d’activer ou de désactiver les notifications concernant l’objet.</w:t>
      </w:r>
    </w:p>
    <w:p w14:paraId="13FBE3C7"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w:t>
      </w:r>
      <w:r w:rsidRPr="0000425D">
        <w:rPr>
          <w:rFonts w:ascii="Lato" w:eastAsia="Times New Roman" w:hAnsi="Lato" w:cs="Times New Roman"/>
          <w:b/>
          <w:bCs/>
          <w:color w:val="404040"/>
          <w:sz w:val="24"/>
          <w:szCs w:val="24"/>
          <w:lang w:val="fr-FR" w:eastAsia="fr-FR"/>
        </w:rPr>
        <w:t>Options de notifications</w:t>
      </w:r>
      <w:r w:rsidRPr="0000425D">
        <w:rPr>
          <w:rFonts w:ascii="Lato" w:eastAsia="Times New Roman" w:hAnsi="Lato" w:cs="Times New Roman"/>
          <w:color w:val="404040"/>
          <w:sz w:val="24"/>
          <w:szCs w:val="24"/>
          <w:lang w:val="fr-FR" w:eastAsia="fr-FR"/>
        </w:rPr>
        <w:t> définissent les statuts pour lesquels une notification sera envoyée.</w:t>
      </w:r>
    </w:p>
    <w:p w14:paraId="415DF859"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de notification</w:t>
      </w:r>
      <w:r w:rsidRPr="0000425D">
        <w:rPr>
          <w:rFonts w:ascii="Lato" w:eastAsia="Times New Roman" w:hAnsi="Lato" w:cs="Times New Roman"/>
          <w:color w:val="404040"/>
          <w:sz w:val="24"/>
          <w:szCs w:val="24"/>
          <w:lang w:val="fr-FR" w:eastAsia="fr-FR"/>
        </w:rPr>
        <w:t> est exprimé en minutes. Il indique la durée entre chaque envoi de notification lorsque le statut est non-OK. Si la valeur est définie à 0 alors l’ordonnanceur envoie une seule notification par changement de statut.</w:t>
      </w:r>
    </w:p>
    <w:p w14:paraId="4D0D4ADE"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notification</w:t>
      </w:r>
      <w:r w:rsidRPr="0000425D">
        <w:rPr>
          <w:rFonts w:ascii="Lato" w:eastAsia="Times New Roman" w:hAnsi="Lato" w:cs="Times New Roman"/>
          <w:color w:val="404040"/>
          <w:sz w:val="24"/>
          <w:szCs w:val="24"/>
          <w:lang w:val="fr-FR" w:eastAsia="fr-FR"/>
        </w:rPr>
        <w:t> indique la période temporelle durant laquelle les notifications seront activées.</w:t>
      </w:r>
    </w:p>
    <w:p w14:paraId="11FE0D01"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w:t>
      </w:r>
      <w:r w:rsidRPr="0000425D">
        <w:rPr>
          <w:rFonts w:ascii="Lato" w:eastAsia="Times New Roman" w:hAnsi="Lato" w:cs="Times New Roman"/>
          <w:b/>
          <w:bCs/>
          <w:color w:val="404040"/>
          <w:sz w:val="24"/>
          <w:szCs w:val="24"/>
          <w:lang w:val="fr-FR" w:eastAsia="fr-FR"/>
        </w:rPr>
        <w:t>Délai de première notification</w:t>
      </w:r>
      <w:r w:rsidRPr="0000425D">
        <w:rPr>
          <w:rFonts w:ascii="Lato" w:eastAsia="Times New Roman" w:hAnsi="Lato" w:cs="Times New Roman"/>
          <w:color w:val="404040"/>
          <w:sz w:val="24"/>
          <w:szCs w:val="24"/>
          <w:lang w:val="fr-FR" w:eastAsia="fr-FR"/>
        </w:rPr>
        <w:t> est exprimé en minutes. Il fait référence au délai à respecter avant l’envoi d’une première notification lorsqu’un statut non-OK est validé.</w:t>
      </w:r>
    </w:p>
    <w:p w14:paraId="5A45977C"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Contacts liés</w:t>
      </w:r>
      <w:r w:rsidRPr="0000425D">
        <w:rPr>
          <w:rFonts w:ascii="Lato" w:eastAsia="Times New Roman" w:hAnsi="Lato" w:cs="Times New Roman"/>
          <w:color w:val="404040"/>
          <w:sz w:val="24"/>
          <w:szCs w:val="24"/>
          <w:lang w:val="fr-FR" w:eastAsia="fr-FR"/>
        </w:rPr>
        <w:t> indique les contacts qui recevront les notifications.</w:t>
      </w:r>
    </w:p>
    <w:p w14:paraId="3AD14BC2"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de la liste </w:t>
      </w:r>
      <w:r w:rsidRPr="0000425D">
        <w:rPr>
          <w:rFonts w:ascii="Lato" w:eastAsia="Times New Roman" w:hAnsi="Lato" w:cs="Times New Roman"/>
          <w:b/>
          <w:bCs/>
          <w:color w:val="404040"/>
          <w:sz w:val="24"/>
          <w:szCs w:val="24"/>
          <w:lang w:val="fr-FR" w:eastAsia="fr-FR"/>
        </w:rPr>
        <w:t>Groupe de contacts liés</w:t>
      </w:r>
      <w:r w:rsidRPr="0000425D">
        <w:rPr>
          <w:rFonts w:ascii="Lato" w:eastAsia="Times New Roman" w:hAnsi="Lato" w:cs="Times New Roman"/>
          <w:color w:val="404040"/>
          <w:sz w:val="24"/>
          <w:szCs w:val="24"/>
          <w:lang w:val="fr-FR" w:eastAsia="fr-FR"/>
        </w:rPr>
        <w:t> tous les contacts appartenant aux groupes de contacts définis recevront les notifications.</w:t>
      </w:r>
    </w:p>
    <w:p w14:paraId="0A5437E8"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Onglet Relations</w:t>
      </w:r>
    </w:p>
    <w:p w14:paraId="5BF17E5F"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Groupes d’hôtes parents</w:t>
      </w:r>
      <w:r w:rsidRPr="0000425D">
        <w:rPr>
          <w:rFonts w:ascii="Lato" w:eastAsia="Times New Roman" w:hAnsi="Lato" w:cs="Times New Roman"/>
          <w:color w:val="404040"/>
          <w:sz w:val="24"/>
          <w:szCs w:val="24"/>
          <w:lang w:val="fr-FR" w:eastAsia="fr-FR"/>
        </w:rPr>
        <w:t> définit les groupes d’hôtes auxquels l’hôte appartient.</w:t>
      </w:r>
    </w:p>
    <w:p w14:paraId="5A89DA1A"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Catégorie d’hôtes parents</w:t>
      </w:r>
      <w:r w:rsidRPr="0000425D">
        <w:rPr>
          <w:rFonts w:ascii="Lato" w:eastAsia="Times New Roman" w:hAnsi="Lato" w:cs="Times New Roman"/>
          <w:color w:val="404040"/>
          <w:sz w:val="24"/>
          <w:szCs w:val="24"/>
          <w:lang w:val="fr-FR" w:eastAsia="fr-FR"/>
        </w:rPr>
        <w:t> définit les catégories auxquelles l’hôte appartient.</w:t>
      </w:r>
    </w:p>
    <w:p w14:paraId="7580FE3E"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parents</w:t>
      </w:r>
      <w:r w:rsidRPr="0000425D">
        <w:rPr>
          <w:rFonts w:ascii="Lato" w:eastAsia="Times New Roman" w:hAnsi="Lato" w:cs="Times New Roman"/>
          <w:color w:val="404040"/>
          <w:sz w:val="24"/>
          <w:szCs w:val="24"/>
          <w:lang w:val="fr-FR" w:eastAsia="fr-FR"/>
        </w:rPr>
        <w:t> permet de définir les relations physiques de parenté entre objet.</w:t>
      </w:r>
    </w:p>
    <w:p w14:paraId="70A698D1"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enfants</w:t>
      </w:r>
      <w:r w:rsidRPr="0000425D">
        <w:rPr>
          <w:rFonts w:ascii="Lato" w:eastAsia="Times New Roman" w:hAnsi="Lato" w:cs="Times New Roman"/>
          <w:color w:val="404040"/>
          <w:sz w:val="24"/>
          <w:szCs w:val="24"/>
          <w:lang w:val="fr-FR" w:eastAsia="fr-FR"/>
        </w:rPr>
        <w:t> permet de définir les relations physiques de parenté entre objet.</w:t>
      </w:r>
    </w:p>
    <w:p w14:paraId="4241735A"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Traitement des données</w:t>
      </w:r>
    </w:p>
    <w:p w14:paraId="63F30D0C"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w:t>
      </w:r>
      <w:r w:rsidRPr="0000425D">
        <w:rPr>
          <w:rFonts w:ascii="Lato" w:eastAsia="Times New Roman" w:hAnsi="Lato" w:cs="Times New Roman"/>
          <w:b/>
          <w:bCs/>
          <w:color w:val="404040"/>
          <w:sz w:val="24"/>
          <w:szCs w:val="24"/>
          <w:lang w:val="fr-FR" w:eastAsia="fr-FR"/>
        </w:rPr>
        <w:t>Contrôle de vérification de l’hôte</w:t>
      </w:r>
      <w:r w:rsidRPr="0000425D">
        <w:rPr>
          <w:rFonts w:ascii="Lato" w:eastAsia="Times New Roman" w:hAnsi="Lato" w:cs="Times New Roman"/>
          <w:color w:val="404040"/>
          <w:sz w:val="24"/>
          <w:szCs w:val="24"/>
          <w:lang w:val="fr-FR" w:eastAsia="fr-FR"/>
        </w:rPr>
        <w:t> est activé, alors la commande de remontée des contrôles de l’hôte sera activée.</w:t>
      </w:r>
    </w:p>
    <w:p w14:paraId="7E487EE4"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Contrôler la fraîcheur du résultat</w:t>
      </w:r>
      <w:r w:rsidRPr="0000425D">
        <w:rPr>
          <w:rFonts w:ascii="Lato" w:eastAsia="Times New Roman" w:hAnsi="Lato" w:cs="Times New Roman"/>
          <w:color w:val="404040"/>
          <w:sz w:val="24"/>
          <w:szCs w:val="24"/>
          <w:lang w:val="fr-FR" w:eastAsia="fr-FR"/>
        </w:rPr>
        <w:t> permet d’activer ou de désactiver le contrôle de fraîcheur du résultat.</w:t>
      </w:r>
    </w:p>
    <w:p w14:paraId="3E38E27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Seuil de fraîcheur du résultat</w:t>
      </w:r>
      <w:r w:rsidRPr="0000425D">
        <w:rPr>
          <w:rFonts w:ascii="Lato" w:eastAsia="Times New Roman" w:hAnsi="Lato" w:cs="Times New Roman"/>
          <w:color w:val="404040"/>
          <w:sz w:val="24"/>
          <w:szCs w:val="24"/>
          <w:lang w:val="fr-FR" w:eastAsia="fr-FR"/>
        </w:rPr>
        <w:t> est exprimé en secondes. Si durant cette période aucune demande de changement de statut de l’hôte (commande passive) n’a été reçue alors la commande de vérification active est exécutée.</w:t>
      </w:r>
    </w:p>
    <w:p w14:paraId="2755EAB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 xml:space="preserve">Détection de bagotage des </w:t>
      </w:r>
      <w:proofErr w:type="spellStart"/>
      <w:r w:rsidRPr="0000425D">
        <w:rPr>
          <w:rFonts w:ascii="Lato" w:eastAsia="Times New Roman" w:hAnsi="Lato" w:cs="Times New Roman"/>
          <w:b/>
          <w:bCs/>
          <w:color w:val="404040"/>
          <w:sz w:val="24"/>
          <w:szCs w:val="24"/>
          <w:lang w:val="fr-FR" w:eastAsia="fr-FR"/>
        </w:rPr>
        <w:t>status</w:t>
      </w:r>
      <w:proofErr w:type="spellEnd"/>
      <w:r w:rsidRPr="0000425D">
        <w:rPr>
          <w:rFonts w:ascii="Lato" w:eastAsia="Times New Roman" w:hAnsi="Lato" w:cs="Times New Roman"/>
          <w:color w:val="404040"/>
          <w:sz w:val="24"/>
          <w:szCs w:val="24"/>
          <w:lang w:val="fr-FR" w:eastAsia="fr-FR"/>
        </w:rPr>
        <w:t> permet d’activer ou de désactiver la détection du bagotage des statuts (statut changeant trop fréquemment de valeur sur une période donnée).</w:t>
      </w:r>
    </w:p>
    <w:p w14:paraId="261B553D"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Seuil bas de détection de bagotage des statuts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Seuil haut de détection de bagotage des statuts</w:t>
      </w:r>
      <w:r w:rsidRPr="0000425D">
        <w:rPr>
          <w:rFonts w:ascii="Lato" w:eastAsia="Times New Roman" w:hAnsi="Lato" w:cs="Times New Roman"/>
          <w:color w:val="404040"/>
          <w:sz w:val="24"/>
          <w:szCs w:val="24"/>
          <w:lang w:val="fr-FR" w:eastAsia="fr-FR"/>
        </w:rPr>
        <w:t> définissent les seuils hauts et bas pour la détection du bagotage en pourcentage de changement de statuts.</w:t>
      </w:r>
    </w:p>
    <w:p w14:paraId="01A1D351"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Traitement des données de performances</w:t>
      </w:r>
      <w:r w:rsidRPr="0000425D">
        <w:rPr>
          <w:rFonts w:ascii="Lato" w:eastAsia="Times New Roman" w:hAnsi="Lato" w:cs="Times New Roman"/>
          <w:color w:val="404040"/>
          <w:sz w:val="24"/>
          <w:szCs w:val="24"/>
          <w:lang w:val="fr-FR" w:eastAsia="fr-FR"/>
        </w:rPr>
        <w:t> permet d’activer ou de désactiver le traitement des données de performances (et donc la génération des graphiques de performances). Cette option est inutile dans le cas où Centreon Broker est utilisé.</w:t>
      </w:r>
    </w:p>
    <w:p w14:paraId="383468D9"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Rétention des informations de statut</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Rétention des informations ne concernant pas le statut</w:t>
      </w:r>
      <w:r w:rsidRPr="0000425D">
        <w:rPr>
          <w:rFonts w:ascii="Lato" w:eastAsia="Times New Roman" w:hAnsi="Lato" w:cs="Times New Roman"/>
          <w:color w:val="404040"/>
          <w:sz w:val="24"/>
          <w:szCs w:val="24"/>
          <w:lang w:val="fr-FR" w:eastAsia="fr-FR"/>
        </w:rPr>
        <w:t> indiquent si les informations concernant ou non le statut sont sauvegardées après chaque relance de la commande de vérification.</w:t>
      </w:r>
    </w:p>
    <w:p w14:paraId="4DA71CE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Options à enregistrer</w:t>
      </w:r>
      <w:r w:rsidRPr="0000425D">
        <w:rPr>
          <w:rFonts w:ascii="Lato" w:eastAsia="Times New Roman" w:hAnsi="Lato" w:cs="Times New Roman"/>
          <w:color w:val="404040"/>
          <w:sz w:val="24"/>
          <w:szCs w:val="24"/>
          <w:lang w:val="fr-FR" w:eastAsia="fr-FR"/>
        </w:rPr>
        <w:t> définit les options à enregistrer si la rétention est activée.</w:t>
      </w:r>
    </w:p>
    <w:p w14:paraId="1F0DC26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 activé</w:t>
      </w:r>
      <w:r w:rsidRPr="0000425D">
        <w:rPr>
          <w:rFonts w:ascii="Lato" w:eastAsia="Times New Roman" w:hAnsi="Lato" w:cs="Times New Roman"/>
          <w:color w:val="404040"/>
          <w:sz w:val="24"/>
          <w:szCs w:val="24"/>
          <w:lang w:val="fr-FR" w:eastAsia="fr-FR"/>
        </w:rPr>
        <w:t> permet d’activer ou de désactiver le gestionnaire d’évènements.</w:t>
      </w:r>
    </w:p>
    <w:p w14:paraId="6DE8EC58"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w:t>
      </w:r>
      <w:r w:rsidRPr="0000425D">
        <w:rPr>
          <w:rFonts w:ascii="Lato" w:eastAsia="Times New Roman" w:hAnsi="Lato" w:cs="Times New Roman"/>
          <w:color w:val="404040"/>
          <w:sz w:val="24"/>
          <w:szCs w:val="24"/>
          <w:lang w:val="fr-FR" w:eastAsia="fr-FR"/>
        </w:rPr>
        <w:t> définit la commande à exécuter si le gestionnaire d’évènements est activé.</w:t>
      </w:r>
    </w:p>
    <w:p w14:paraId="1BBFEBE0"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de la commande du gestionnaire d’évènements.</w:t>
      </w:r>
    </w:p>
    <w:p w14:paraId="2CC8A640"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Informations détaillées de l’hôte</w:t>
      </w:r>
    </w:p>
    <w:p w14:paraId="289EAFB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Moteur de supervision</w:t>
      </w:r>
    </w:p>
    <w:p w14:paraId="6AC8618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w:t>
      </w:r>
      <w:r w:rsidRPr="0000425D">
        <w:rPr>
          <w:rFonts w:ascii="Lato" w:eastAsia="Times New Roman" w:hAnsi="Lato" w:cs="Times New Roman"/>
          <w:color w:val="404040"/>
          <w:sz w:val="24"/>
          <w:szCs w:val="24"/>
          <w:lang w:val="fr-FR" w:eastAsia="fr-FR"/>
        </w:rPr>
        <w:t> définit une URL qui peut être utilisée pour donner davantage d’informations sur l’hôte.</w:t>
      </w:r>
    </w:p>
    <w:p w14:paraId="2452C55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Notes</w:t>
      </w:r>
      <w:r w:rsidRPr="0000425D">
        <w:rPr>
          <w:rFonts w:ascii="Lato" w:eastAsia="Times New Roman" w:hAnsi="Lato" w:cs="Times New Roman"/>
          <w:color w:val="404040"/>
          <w:sz w:val="24"/>
          <w:szCs w:val="24"/>
          <w:lang w:val="fr-FR" w:eastAsia="fr-FR"/>
        </w:rPr>
        <w:t> permet d’ajouter des notes optionnelles concernant l’hôte.</w:t>
      </w:r>
    </w:p>
    <w:p w14:paraId="1669B57C"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 d’action</w:t>
      </w:r>
      <w:r w:rsidRPr="0000425D">
        <w:rPr>
          <w:rFonts w:ascii="Lato" w:eastAsia="Times New Roman" w:hAnsi="Lato" w:cs="Times New Roman"/>
          <w:color w:val="404040"/>
          <w:sz w:val="24"/>
          <w:szCs w:val="24"/>
          <w:lang w:val="fr-FR" w:eastAsia="fr-FR"/>
        </w:rPr>
        <w:t> définit une URL habituellement utilisée pour donner des informations d’actions sur l’hôte (maintenance…).</w:t>
      </w:r>
    </w:p>
    <w:p w14:paraId="70641AD4"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w:t>
      </w:r>
      <w:r w:rsidRPr="0000425D">
        <w:rPr>
          <w:rFonts w:ascii="Lato" w:eastAsia="Times New Roman" w:hAnsi="Lato" w:cs="Times New Roman"/>
          <w:color w:val="404040"/>
          <w:sz w:val="24"/>
          <w:szCs w:val="24"/>
          <w:lang w:val="fr-FR" w:eastAsia="fr-FR"/>
        </w:rPr>
        <w:t> indique l’icône à utiliser pour l’hôte.</w:t>
      </w:r>
    </w:p>
    <w:p w14:paraId="4B662D7A"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 alternative</w:t>
      </w:r>
      <w:r w:rsidRPr="0000425D">
        <w:rPr>
          <w:rFonts w:ascii="Lato" w:eastAsia="Times New Roman" w:hAnsi="Lato" w:cs="Times New Roman"/>
          <w:color w:val="404040"/>
          <w:sz w:val="24"/>
          <w:szCs w:val="24"/>
          <w:lang w:val="fr-FR" w:eastAsia="fr-FR"/>
        </w:rPr>
        <w:t> est le texte utilisé si l’icône ne peut être affichée.</w:t>
      </w:r>
    </w:p>
    <w:p w14:paraId="29EB81E8"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Niveau de criticité</w:t>
      </w:r>
      <w:r w:rsidRPr="0000425D">
        <w:rPr>
          <w:rFonts w:ascii="Lato" w:eastAsia="Times New Roman" w:hAnsi="Lato" w:cs="Times New Roman"/>
          <w:color w:val="404040"/>
          <w:sz w:val="24"/>
          <w:szCs w:val="24"/>
          <w:lang w:val="fr-FR" w:eastAsia="fr-FR"/>
        </w:rPr>
        <w:t> indique le niveau de criticité de l’hôte.</w:t>
      </w:r>
    </w:p>
    <w:p w14:paraId="4AE359ED"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présentés ci-dessous sont des champs utilisés uniquement par la CGI de l’ordonnanceur (habituellement Nagios). Par conséquent, ils présentent peu d’intérêt lorsqu’on utilise Centreon Engine et Centreon Broker.</w:t>
      </w:r>
    </w:p>
    <w:p w14:paraId="0EFDBF3A"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Image de la carte des états</w:t>
      </w:r>
      <w:r w:rsidRPr="0000425D">
        <w:rPr>
          <w:rFonts w:ascii="Lato" w:eastAsia="Times New Roman" w:hAnsi="Lato" w:cs="Times New Roman"/>
          <w:color w:val="404040"/>
          <w:sz w:val="24"/>
          <w:szCs w:val="24"/>
          <w:lang w:val="fr-FR" w:eastAsia="fr-FR"/>
        </w:rPr>
        <w:t> définit le logo pour la CGI de l’ordonnanceur.</w:t>
      </w:r>
    </w:p>
    <w:p w14:paraId="379DDDA7"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géographique</w:t>
      </w:r>
      <w:r w:rsidRPr="0000425D">
        <w:rPr>
          <w:rFonts w:ascii="Lato" w:eastAsia="Times New Roman" w:hAnsi="Lato" w:cs="Times New Roman"/>
          <w:color w:val="404040"/>
          <w:sz w:val="24"/>
          <w:szCs w:val="24"/>
          <w:lang w:val="fr-FR" w:eastAsia="fr-FR"/>
        </w:rPr>
        <w:t> indique les coordonnées géographiques (</w:t>
      </w:r>
      <w:proofErr w:type="spellStart"/>
      <w:proofErr w:type="gramStart"/>
      <w:r w:rsidRPr="0000425D">
        <w:rPr>
          <w:rFonts w:ascii="Lato" w:eastAsia="Times New Roman" w:hAnsi="Lato" w:cs="Times New Roman"/>
          <w:color w:val="404040"/>
          <w:sz w:val="24"/>
          <w:szCs w:val="24"/>
          <w:lang w:val="fr-FR" w:eastAsia="fr-FR"/>
        </w:rPr>
        <w:t>Latitude,Longitude</w:t>
      </w:r>
      <w:proofErr w:type="spellEnd"/>
      <w:proofErr w:type="gramEnd"/>
      <w:r w:rsidRPr="0000425D">
        <w:rPr>
          <w:rFonts w:ascii="Lato" w:eastAsia="Times New Roman" w:hAnsi="Lato" w:cs="Times New Roman"/>
          <w:color w:val="404040"/>
          <w:sz w:val="24"/>
          <w:szCs w:val="24"/>
          <w:lang w:val="fr-FR" w:eastAsia="fr-FR"/>
        </w:rPr>
        <w:t xml:space="preserve">) de l’élément. Ces informations sont utiles dans le logiciel Centreon </w:t>
      </w:r>
      <w:proofErr w:type="spellStart"/>
      <w:r w:rsidRPr="0000425D">
        <w:rPr>
          <w:rFonts w:ascii="Lato" w:eastAsia="Times New Roman" w:hAnsi="Lato" w:cs="Times New Roman"/>
          <w:color w:val="404040"/>
          <w:sz w:val="24"/>
          <w:szCs w:val="24"/>
          <w:lang w:val="fr-FR" w:eastAsia="fr-FR"/>
        </w:rPr>
        <w:t>Map</w:t>
      </w:r>
      <w:proofErr w:type="spellEnd"/>
      <w:r w:rsidRPr="0000425D">
        <w:rPr>
          <w:rFonts w:ascii="Lato" w:eastAsia="Times New Roman" w:hAnsi="Lato" w:cs="Times New Roman"/>
          <w:color w:val="404040"/>
          <w:sz w:val="24"/>
          <w:szCs w:val="24"/>
          <w:lang w:val="fr-FR" w:eastAsia="fr-FR"/>
        </w:rPr>
        <w:t>.</w:t>
      </w:r>
    </w:p>
    <w:p w14:paraId="3E4D1161"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2D et 3D</w:t>
      </w:r>
      <w:r w:rsidRPr="0000425D">
        <w:rPr>
          <w:rFonts w:ascii="Lato" w:eastAsia="Times New Roman" w:hAnsi="Lato" w:cs="Times New Roman"/>
          <w:color w:val="404040"/>
          <w:sz w:val="24"/>
          <w:szCs w:val="24"/>
          <w:lang w:val="fr-FR" w:eastAsia="fr-FR"/>
        </w:rPr>
        <w:t> indiquent les coordonnées 2D et 3D utilisées par la CGI.</w:t>
      </w:r>
    </w:p>
    <w:p w14:paraId="2DA09B8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Access groups</w:t>
      </w:r>
    </w:p>
    <w:p w14:paraId="057BED28" w14:textId="77777777" w:rsidR="0000425D" w:rsidRPr="0000425D" w:rsidRDefault="0000425D" w:rsidP="007B7188">
      <w:pPr>
        <w:numPr>
          <w:ilvl w:val="0"/>
          <w:numId w:val="2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ACL Resource Groups</w:t>
      </w:r>
      <w:r w:rsidRPr="0000425D">
        <w:rPr>
          <w:rFonts w:ascii="Lato" w:eastAsia="Times New Roman" w:hAnsi="Lato" w:cs="Times New Roman"/>
          <w:color w:val="404040"/>
          <w:sz w:val="24"/>
          <w:szCs w:val="24"/>
          <w:lang w:val="fr-FR" w:eastAsia="fr-FR"/>
        </w:rPr>
        <w:t> (seulement visible pour les utilisateurs non administrateur), permet de lier l’hôte à un groupe d’hôtes afin de pouvoir visualiser ce dernier (voir chapitre </w:t>
      </w:r>
      <w:hyperlink r:id="rId18" w:anchor="acl" w:history="1">
        <w:r w:rsidRPr="0000425D">
          <w:rPr>
            <w:rFonts w:ascii="Lato" w:eastAsia="Times New Roman" w:hAnsi="Lato" w:cs="Times New Roman"/>
            <w:color w:val="2980B9"/>
            <w:sz w:val="24"/>
            <w:szCs w:val="24"/>
            <w:lang w:val="fr-FR" w:eastAsia="fr-FR"/>
          </w:rPr>
          <w:t>Les listes de contrôles d’accès</w:t>
        </w:r>
      </w:hyperlink>
      <w:r w:rsidRPr="0000425D">
        <w:rPr>
          <w:rFonts w:ascii="Lato" w:eastAsia="Times New Roman" w:hAnsi="Lato" w:cs="Times New Roman"/>
          <w:color w:val="404040"/>
          <w:sz w:val="24"/>
          <w:szCs w:val="24"/>
          <w:lang w:val="fr-FR" w:eastAsia="fr-FR"/>
        </w:rPr>
        <w:t>).</w:t>
      </w:r>
    </w:p>
    <w:p w14:paraId="7E45B9D8"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supplémentaires</w:t>
      </w:r>
    </w:p>
    <w:p w14:paraId="53F79B03"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Statut</w:t>
      </w:r>
      <w:r w:rsidRPr="0000425D">
        <w:rPr>
          <w:rFonts w:ascii="Lato" w:eastAsia="Times New Roman" w:hAnsi="Lato" w:cs="Times New Roman"/>
          <w:color w:val="404040"/>
          <w:sz w:val="24"/>
          <w:szCs w:val="24"/>
          <w:lang w:val="fr-FR" w:eastAsia="fr-FR"/>
        </w:rPr>
        <w:t> permet d’activer ou de désactiver l’hôte.</w:t>
      </w:r>
    </w:p>
    <w:p w14:paraId="5D02B28E"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Commentaires</w:t>
      </w:r>
      <w:r w:rsidRPr="0000425D">
        <w:rPr>
          <w:rFonts w:ascii="Lato" w:eastAsia="Times New Roman" w:hAnsi="Lato" w:cs="Times New Roman"/>
          <w:color w:val="404040"/>
          <w:sz w:val="24"/>
          <w:szCs w:val="24"/>
          <w:lang w:val="fr-FR" w:eastAsia="fr-FR"/>
        </w:rPr>
        <w:t> permet d’ajouter un commentaire concernant l’hôte.</w:t>
      </w:r>
    </w:p>
    <w:p w14:paraId="6F8ACDCF" w14:textId="3B067782" w:rsidR="0000425D" w:rsidRPr="0000425D" w:rsidRDefault="0000425D" w:rsidP="0000425D">
      <w:pPr>
        <w:pStyle w:val="ListBullet"/>
        <w:numPr>
          <w:ilvl w:val="0"/>
          <w:numId w:val="0"/>
        </w:numPr>
        <w:ind w:left="720"/>
        <w:rPr>
          <w:lang w:val="fr-FR"/>
        </w:rPr>
      </w:pPr>
    </w:p>
    <w:p w14:paraId="02239311" w14:textId="77777777" w:rsidR="0000425D" w:rsidRPr="0000425D" w:rsidRDefault="0000425D" w:rsidP="0000425D">
      <w:pPr>
        <w:pStyle w:val="ListBullet"/>
        <w:numPr>
          <w:ilvl w:val="0"/>
          <w:numId w:val="0"/>
        </w:numPr>
        <w:ind w:left="720"/>
        <w:rPr>
          <w:lang w:val="fr-FR"/>
        </w:rPr>
      </w:pPr>
    </w:p>
    <w:p w14:paraId="6619DF48" w14:textId="77777777" w:rsidR="00966A20" w:rsidRPr="00966A20" w:rsidRDefault="00966A20" w:rsidP="00966A20">
      <w:pPr>
        <w:pStyle w:val="Heading1"/>
        <w:shd w:val="clear" w:color="auto" w:fill="FCFCFC"/>
        <w:spacing w:before="0"/>
        <w:rPr>
          <w:rFonts w:ascii="Georgia" w:hAnsi="Georgia"/>
          <w:color w:val="404040"/>
          <w:sz w:val="42"/>
          <w:szCs w:val="42"/>
          <w:lang w:val="fr-FR"/>
        </w:rPr>
      </w:pPr>
      <w:r w:rsidRPr="00966A20">
        <w:rPr>
          <w:rFonts w:ascii="Georgia" w:hAnsi="Georgia"/>
          <w:color w:val="404040"/>
          <w:sz w:val="42"/>
          <w:szCs w:val="42"/>
          <w:lang w:val="fr-FR"/>
        </w:rPr>
        <w:t>Personnaliser les graphiques</w:t>
      </w:r>
    </w:p>
    <w:p w14:paraId="0997B888" w14:textId="77777777" w:rsidR="00966A20" w:rsidRPr="00966A20" w:rsidRDefault="00966A20" w:rsidP="00966A20">
      <w:pPr>
        <w:pStyle w:val="Heading2"/>
        <w:shd w:val="clear" w:color="auto" w:fill="FCFCFC"/>
        <w:spacing w:before="0"/>
        <w:rPr>
          <w:rFonts w:ascii="Georgia" w:hAnsi="Georgia"/>
          <w:color w:val="404040"/>
          <w:sz w:val="36"/>
          <w:szCs w:val="36"/>
          <w:lang w:val="fr-FR"/>
        </w:rPr>
      </w:pPr>
      <w:r w:rsidRPr="00966A20">
        <w:rPr>
          <w:rFonts w:ascii="Georgia" w:hAnsi="Georgia"/>
          <w:color w:val="404040"/>
          <w:lang w:val="fr-FR"/>
        </w:rPr>
        <w:t>Les modèles de graphiques</w:t>
      </w:r>
    </w:p>
    <w:p w14:paraId="1C8EF80C"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33CEB88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modèles de graphiques sont des modèles qui permettent de mettre en forme les graphiques. Les modèles de graphiques permettent de configurer plusieurs paramètres de présentation dont la mesure de l’axe des ordonnées, la largeur et la hauteur du graphique ou encore les différentes couleurs…</w:t>
      </w:r>
    </w:p>
    <w:p w14:paraId="1C890608"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B91A3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graphique :</w:t>
      </w:r>
    </w:p>
    <w:p w14:paraId="0B2FFB31"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AC42B4A"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Modèles</w:t>
      </w:r>
    </w:p>
    <w:p w14:paraId="62BDA154"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FE2FF7D" w14:textId="60DB4AD5"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4808C1EF" wp14:editId="0BBCB0E7">
            <wp:extent cx="54864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37130"/>
                    </a:xfrm>
                    <a:prstGeom prst="rect">
                      <a:avLst/>
                    </a:prstGeom>
                    <a:noFill/>
                    <a:ln>
                      <a:noFill/>
                    </a:ln>
                  </pic:spPr>
                </pic:pic>
              </a:graphicData>
            </a:graphic>
          </wp:inline>
        </w:drawing>
      </w:r>
    </w:p>
    <w:p w14:paraId="62702E6F" w14:textId="77777777" w:rsidR="00966A20" w:rsidRDefault="00966A20" w:rsidP="00966A20">
      <w:pPr>
        <w:pStyle w:val="Heading4"/>
        <w:shd w:val="clear" w:color="auto" w:fill="FCFCFC"/>
        <w:spacing w:before="0"/>
        <w:rPr>
          <w:rFonts w:ascii="Georgia" w:hAnsi="Georgia"/>
          <w:color w:val="404040"/>
          <w:sz w:val="28"/>
          <w:szCs w:val="28"/>
        </w:rPr>
      </w:pPr>
      <w:proofErr w:type="spellStart"/>
      <w:r>
        <w:rPr>
          <w:rFonts w:ascii="Georgia" w:hAnsi="Georgia"/>
          <w:color w:val="404040"/>
          <w:sz w:val="28"/>
          <w:szCs w:val="28"/>
        </w:rPr>
        <w:t>Informations</w:t>
      </w:r>
      <w:proofErr w:type="spellEnd"/>
      <w:r>
        <w:rPr>
          <w:rFonts w:ascii="Georgia" w:hAnsi="Georgia"/>
          <w:color w:val="404040"/>
          <w:sz w:val="28"/>
          <w:szCs w:val="28"/>
        </w:rPr>
        <w:t xml:space="preserve"> </w:t>
      </w:r>
      <w:proofErr w:type="spellStart"/>
      <w:r>
        <w:rPr>
          <w:rFonts w:ascii="Georgia" w:hAnsi="Georgia"/>
          <w:color w:val="404040"/>
          <w:sz w:val="28"/>
          <w:szCs w:val="28"/>
        </w:rPr>
        <w:t>générales</w:t>
      </w:r>
      <w:proofErr w:type="spellEnd"/>
    </w:p>
    <w:p w14:paraId="04B231DE"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permet de définir un nom pour le modèle de graphe</w:t>
      </w:r>
    </w:p>
    <w:p w14:paraId="432FC772"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Label Vertical</w:t>
      </w:r>
      <w:r>
        <w:rPr>
          <w:rFonts w:ascii="Lato" w:hAnsi="Lato"/>
          <w:color w:val="404040"/>
        </w:rPr>
        <w:t> contient la légende pour l’axe des ordonnées (type de données mesurées)</w:t>
      </w:r>
    </w:p>
    <w:p w14:paraId="1B034A4A"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champs </w:t>
      </w:r>
      <w:r>
        <w:rPr>
          <w:rStyle w:val="Strong"/>
          <w:rFonts w:ascii="Lato" w:eastAsiaTheme="majorEastAsia" w:hAnsi="Lato"/>
          <w:color w:val="404040"/>
        </w:rPr>
        <w:t>Largeur</w:t>
      </w:r>
      <w:r>
        <w:rPr>
          <w:rFonts w:ascii="Lato" w:hAnsi="Lato"/>
          <w:color w:val="404040"/>
        </w:rPr>
        <w:t> et </w:t>
      </w:r>
      <w:r>
        <w:rPr>
          <w:rStyle w:val="Strong"/>
          <w:rFonts w:ascii="Lato" w:eastAsiaTheme="majorEastAsia" w:hAnsi="Lato"/>
          <w:color w:val="404040"/>
        </w:rPr>
        <w:t>Hauteur</w:t>
      </w:r>
      <w:r>
        <w:rPr>
          <w:rFonts w:ascii="Lato" w:hAnsi="Lato"/>
          <w:color w:val="404040"/>
        </w:rPr>
        <w:t> sont exprimées en pixels et expriment respectivement la largeur et la hauteur du modèle</w:t>
      </w:r>
    </w:p>
    <w:p w14:paraId="6845C59B"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inférieure</w:t>
      </w:r>
      <w:r>
        <w:rPr>
          <w:rFonts w:ascii="Lato" w:hAnsi="Lato"/>
          <w:color w:val="404040"/>
        </w:rPr>
        <w:t> définit la limite minimale de l’axe des ordonnées</w:t>
      </w:r>
    </w:p>
    <w:p w14:paraId="57BACB8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supérieure</w:t>
      </w:r>
      <w:r>
        <w:rPr>
          <w:rFonts w:ascii="Lato" w:hAnsi="Lato"/>
          <w:color w:val="404040"/>
        </w:rPr>
        <w:t> définit la limite maximale de l’axe des ordonnées</w:t>
      </w:r>
    </w:p>
    <w:p w14:paraId="341E324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Base</w:t>
      </w:r>
      <w:r>
        <w:rPr>
          <w:rFonts w:ascii="Lato" w:hAnsi="Lato"/>
          <w:color w:val="404040"/>
        </w:rPr>
        <w:t> définit la base de calcul pour les données lors de la mise à l’échelle des ordonnées du graphique. Utilisez 1024 pour des mesures comme l’octet (1 Ko = 1024 octets) et 1000 pour des mesures comme le volt (1 kV = 1000 Volts).</w:t>
      </w:r>
    </w:p>
    <w:p w14:paraId="057B0DBC"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5CCA8D28"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Si la case “Taille max” est cochée, le graphique sera automatiquement mis à l’échelle de la valeur maximale des ordonnées présentées sur la période donnée.</w:t>
      </w:r>
    </w:p>
    <w:p w14:paraId="619629A5"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Utiliser un modèle de graphe</w:t>
      </w:r>
    </w:p>
    <w:p w14:paraId="58C89148"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Vous pouvez ajouter ce modèle de présentation lors de l’édition de l’objet à :</w:t>
      </w:r>
    </w:p>
    <w:p w14:paraId="217A580A"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 service (ou un modèle de service) en se rendant dans l’onglet </w:t>
      </w:r>
      <w:r>
        <w:rPr>
          <w:rStyle w:val="Strong"/>
          <w:rFonts w:ascii="Lato" w:eastAsiaTheme="majorEastAsia" w:hAnsi="Lato"/>
          <w:color w:val="404040"/>
        </w:rPr>
        <w:t>Informations supplémentaires du service</w:t>
      </w:r>
      <w:r>
        <w:rPr>
          <w:rFonts w:ascii="Lato" w:hAnsi="Lato"/>
          <w:color w:val="404040"/>
        </w:rPr>
        <w:t>.</w:t>
      </w:r>
    </w:p>
    <w:p w14:paraId="6D904C26"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Une commande.</w:t>
      </w:r>
    </w:p>
    <w:p w14:paraId="53C649CF" w14:textId="77777777" w:rsidR="00966A20" w:rsidRDefault="00966A20" w:rsidP="00966A20">
      <w:pPr>
        <w:pStyle w:val="Heading2"/>
        <w:shd w:val="clear" w:color="auto" w:fill="FCFCFC"/>
        <w:spacing w:before="0"/>
        <w:rPr>
          <w:rFonts w:ascii="Georgia" w:hAnsi="Georgia"/>
          <w:color w:val="404040"/>
        </w:rPr>
      </w:pPr>
      <w:r>
        <w:rPr>
          <w:rFonts w:ascii="Georgia" w:hAnsi="Georgia"/>
          <w:color w:val="404040"/>
        </w:rPr>
        <w:t>Les courbes</w:t>
      </w:r>
    </w:p>
    <w:p w14:paraId="790A7BB6" w14:textId="77777777" w:rsidR="00966A20" w:rsidRDefault="00966A20" w:rsidP="00966A20">
      <w:pPr>
        <w:pStyle w:val="Heading3"/>
        <w:shd w:val="clear" w:color="auto" w:fill="FCFCFC"/>
        <w:spacing w:before="0"/>
        <w:rPr>
          <w:rFonts w:ascii="Georgia" w:hAnsi="Georgia"/>
          <w:color w:val="404040"/>
          <w:sz w:val="30"/>
          <w:szCs w:val="30"/>
        </w:rPr>
      </w:pPr>
      <w:proofErr w:type="spellStart"/>
      <w:r>
        <w:rPr>
          <w:rFonts w:ascii="Georgia" w:hAnsi="Georgia"/>
          <w:color w:val="404040"/>
          <w:sz w:val="30"/>
          <w:szCs w:val="30"/>
        </w:rPr>
        <w:t>Définition</w:t>
      </w:r>
      <w:proofErr w:type="spellEnd"/>
    </w:p>
    <w:p w14:paraId="2238FC7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Une courbe est la représentation de l’évolution des données de performances (métriques issues de la collecte) visible via les graphiques de performance. Un graphique peut contenir plusieurs courbes. Il est possible de personnaliser les courbes en modifiant certains paramètres : l’allure des courbes, la position des courbes sur le graphique, la légende ainsi que les informations complémentaires (moyenne, valeur totale…).</w:t>
      </w:r>
    </w:p>
    <w:p w14:paraId="7F393052"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FFBF9C"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courbes :</w:t>
      </w:r>
    </w:p>
    <w:p w14:paraId="2166AD66"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7B16E0D7"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Courbes</w:t>
      </w:r>
    </w:p>
    <w:p w14:paraId="37BCA08D"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5A681238" w14:textId="3FC37294"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304CFC2" wp14:editId="54D663E7">
            <wp:extent cx="5486400"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14:paraId="658FD5BE"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définit le nom du modèle.</w:t>
      </w:r>
    </w:p>
    <w:p w14:paraId="5A07CD56"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Source de données Hôtes/Service</w:t>
      </w:r>
      <w:r>
        <w:rPr>
          <w:rFonts w:ascii="Lato" w:hAnsi="Lato"/>
          <w:color w:val="404040"/>
        </w:rPr>
        <w:t> définit le service pour lequel sera utilisée cette courbe. Si ces informations ne sont pas renseignées, cette définition de courbe s’appliquera à l’ensemble des services dans lesquels cette métrique apparait.</w:t>
      </w:r>
    </w:p>
    <w:p w14:paraId="785D4AF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source de données</w:t>
      </w:r>
      <w:r>
        <w:rPr>
          <w:rFonts w:ascii="Lato" w:hAnsi="Lato"/>
          <w:color w:val="404040"/>
        </w:rPr>
        <w:t> permet de sélectionner la métrique qui utilisera cette définition. La liste </w:t>
      </w:r>
      <w:proofErr w:type="spellStart"/>
      <w:r>
        <w:rPr>
          <w:rStyle w:val="Strong"/>
          <w:rFonts w:ascii="Lato" w:eastAsiaTheme="majorEastAsia" w:hAnsi="Lato"/>
          <w:color w:val="404040"/>
        </w:rPr>
        <w:t>Liste</w:t>
      </w:r>
      <w:proofErr w:type="spellEnd"/>
      <w:r>
        <w:rPr>
          <w:rStyle w:val="Strong"/>
          <w:rFonts w:ascii="Lato" w:eastAsiaTheme="majorEastAsia" w:hAnsi="Lato"/>
          <w:color w:val="404040"/>
        </w:rPr>
        <w:t xml:space="preserve"> des métriques connues</w:t>
      </w:r>
      <w:r>
        <w:rPr>
          <w:rFonts w:ascii="Lato" w:hAnsi="Lato"/>
          <w:color w:val="404040"/>
        </w:rPr>
        <w:t> permet de choisir les métriques déjà existantes utilisées par les services.</w:t>
      </w:r>
    </w:p>
    <w:p w14:paraId="2E129138"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cette courbe s’empilera (‘</w:t>
      </w:r>
      <w:proofErr w:type="spellStart"/>
      <w:r>
        <w:rPr>
          <w:rFonts w:ascii="Lato" w:hAnsi="Lato"/>
          <w:color w:val="404040"/>
        </w:rPr>
        <w:t>stacking</w:t>
      </w:r>
      <w:proofErr w:type="spellEnd"/>
      <w:r>
        <w:rPr>
          <w:rFonts w:ascii="Lato" w:hAnsi="Lato"/>
          <w:color w:val="404040"/>
        </w:rPr>
        <w:t>’) sur les autres (utile pour voir la proportion d’une métrique par rapport à une autre).</w:t>
      </w:r>
    </w:p>
    <w:p w14:paraId="1959EBE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la liste </w:t>
      </w:r>
      <w:r>
        <w:rPr>
          <w:rStyle w:val="Strong"/>
          <w:rFonts w:ascii="Lato" w:eastAsiaTheme="majorEastAsia" w:hAnsi="Lato"/>
          <w:color w:val="404040"/>
        </w:rPr>
        <w:t>Ordre</w:t>
      </w:r>
      <w:r>
        <w:rPr>
          <w:rFonts w:ascii="Lato" w:hAnsi="Lato"/>
          <w:color w:val="404040"/>
        </w:rPr>
        <w:t> permet de définir l’ordre d’affichage/empilage de la courbe (plus le nombre est petit, plus il sera proche de l’abscisse).</w:t>
      </w:r>
    </w:p>
    <w:p w14:paraId="29BCFA7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Inverser</w:t>
      </w:r>
      <w:r>
        <w:rPr>
          <w:rFonts w:ascii="Lato" w:hAnsi="Lato"/>
          <w:color w:val="404040"/>
        </w:rPr>
        <w:t> est cochée, la courbe est inversée (opposée de la valeur absolue) par rapport à l’axe des ordonnées (utile pour voir la proportion du trafic entrant par rapport au trafic sortant).</w:t>
      </w:r>
    </w:p>
    <w:p w14:paraId="51E10AA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Epaisseur</w:t>
      </w:r>
      <w:r>
        <w:rPr>
          <w:rFonts w:ascii="Lato" w:hAnsi="Lato"/>
          <w:color w:val="404040"/>
        </w:rPr>
        <w:t> exprime l’épaisseur de la ligne du trait de la courbe (exprimée en pixels).</w:t>
      </w:r>
    </w:p>
    <w:p w14:paraId="4163AD8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 courbe</w:t>
      </w:r>
      <w:r>
        <w:rPr>
          <w:rFonts w:ascii="Lato" w:hAnsi="Lato"/>
          <w:color w:val="404040"/>
        </w:rPr>
        <w:t> définit la couleur de la courbe.</w:t>
      </w:r>
    </w:p>
    <w:p w14:paraId="2805A2C3"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l’aire</w:t>
      </w:r>
      <w:r>
        <w:rPr>
          <w:rFonts w:ascii="Lato" w:hAnsi="Lato"/>
          <w:color w:val="404040"/>
        </w:rPr>
        <w:t> concerne la couleur de remplissage de la courbe si l’option </w:t>
      </w:r>
      <w:r>
        <w:rPr>
          <w:rStyle w:val="Strong"/>
          <w:rFonts w:ascii="Lato" w:eastAsiaTheme="majorEastAsia" w:hAnsi="Lato"/>
          <w:color w:val="404040"/>
        </w:rPr>
        <w:t>Remplissage</w:t>
      </w:r>
      <w:r>
        <w:rPr>
          <w:rFonts w:ascii="Lato" w:hAnsi="Lato"/>
          <w:color w:val="404040"/>
        </w:rPr>
        <w:t> est cochée, (voir ci-dessous). Elle contient 3 champs qui correspondent respectivement aux couleurs du statut OK, WARNING et CRITICAL.</w:t>
      </w:r>
    </w:p>
    <w:p w14:paraId="7B41D09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Transparence</w:t>
      </w:r>
      <w:r>
        <w:rPr>
          <w:rFonts w:ascii="Lato" w:hAnsi="Lato"/>
          <w:color w:val="404040"/>
        </w:rPr>
        <w:t> définit le niveau de transparence de la couleur du contour.</w:t>
      </w:r>
    </w:p>
    <w:p w14:paraId="26EBB162"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Remplissage</w:t>
      </w:r>
      <w:r>
        <w:rPr>
          <w:rFonts w:ascii="Lato" w:hAnsi="Lato"/>
          <w:color w:val="404040"/>
        </w:rPr>
        <w:t> est cochée, alors toute la courbe est remplie avec la couleur de l’aire définie en fonction du statut.</w:t>
      </w:r>
    </w:p>
    <w:p w14:paraId="3B00BA9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attributs ci-dessous concernent les informations situées en dessous du graphique.</w:t>
      </w:r>
    </w:p>
    <w:p w14:paraId="26022ED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Légende</w:t>
      </w:r>
      <w:r>
        <w:rPr>
          <w:rFonts w:ascii="Lato" w:hAnsi="Lato"/>
          <w:color w:val="404040"/>
        </w:rPr>
        <w:t> définit la légende de la courbe.</w:t>
      </w:r>
    </w:p>
    <w:p w14:paraId="3CCB794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uniquement la légende</w:t>
      </w:r>
      <w:r>
        <w:rPr>
          <w:rFonts w:ascii="Lato" w:hAnsi="Lato"/>
          <w:color w:val="404040"/>
        </w:rPr>
        <w:t> est cochée, la courbe sera masquée tandis que la légende sera visible.</w:t>
      </w:r>
    </w:p>
    <w:p w14:paraId="64F8286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Ligne vide après cette légende</w:t>
      </w:r>
      <w:r>
        <w:rPr>
          <w:rFonts w:ascii="Lato" w:hAnsi="Lato"/>
          <w:color w:val="404040"/>
        </w:rPr>
        <w:t> permet de définir un certain nombre de lignes vides après la légende.</w:t>
      </w:r>
    </w:p>
    <w:p w14:paraId="1F31E2B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maximale</w:t>
      </w:r>
      <w:r>
        <w:rPr>
          <w:rFonts w:ascii="Lato" w:hAnsi="Lato"/>
          <w:color w:val="404040"/>
        </w:rPr>
        <w:t> est cochée, alors la valeur maximale atteinte par la courbe sera affichée.</w:t>
      </w:r>
    </w:p>
    <w:p w14:paraId="57D23E6C"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minimale</w:t>
      </w:r>
      <w:r>
        <w:rPr>
          <w:rFonts w:ascii="Lato" w:hAnsi="Lato"/>
          <w:color w:val="404040"/>
        </w:rPr>
        <w:t> est cochée, alors la valeur minimale atteinte par la courbe sera affichée.</w:t>
      </w:r>
    </w:p>
    <w:p w14:paraId="37B18FD3"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Arrondir les valeurs minimales et maximales</w:t>
      </w:r>
      <w:r>
        <w:rPr>
          <w:rFonts w:ascii="Lato" w:hAnsi="Lato"/>
          <w:color w:val="404040"/>
        </w:rPr>
        <w:t> est cochée, alors les valeurs minimales et maximales seront arrondies.</w:t>
      </w:r>
    </w:p>
    <w:p w14:paraId="31E75C48"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moyenne</w:t>
      </w:r>
      <w:r>
        <w:rPr>
          <w:rFonts w:ascii="Lato" w:hAnsi="Lato"/>
          <w:color w:val="404040"/>
        </w:rPr>
        <w:t> est cochée, alors la moyenne des points de la courbe sera affichée.</w:t>
      </w:r>
    </w:p>
    <w:p w14:paraId="13CC0CB4"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dernière valeur</w:t>
      </w:r>
      <w:r>
        <w:rPr>
          <w:rFonts w:ascii="Lato" w:hAnsi="Lato"/>
          <w:color w:val="404040"/>
        </w:rPr>
        <w:t> est cochée, alors la dernière valeur collectée de la courbe sera affichée.</w:t>
      </w:r>
    </w:p>
    <w:p w14:paraId="1610010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totale</w:t>
      </w:r>
      <w:r>
        <w:rPr>
          <w:rFonts w:ascii="Lato" w:hAnsi="Lato"/>
          <w:color w:val="404040"/>
        </w:rPr>
        <w:t> est cochée, s’affiche alors la valeur totale (somme de toutes les valeurs de la courbe sur la période sélectionnée).</w:t>
      </w:r>
    </w:p>
    <w:p w14:paraId="7F032BE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courbe.</w:t>
      </w:r>
    </w:p>
    <w:p w14:paraId="37B7FAA9"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Quelques exemples de courbes</w:t>
      </w:r>
    </w:p>
    <w:p w14:paraId="2817F2A6"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empilées :</w:t>
      </w:r>
    </w:p>
    <w:p w14:paraId="39C48832" w14:textId="2FAF0A61"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3AA30877" wp14:editId="0BAE102B">
            <wp:extent cx="5486400" cy="175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56410"/>
                    </a:xfrm>
                    <a:prstGeom prst="rect">
                      <a:avLst/>
                    </a:prstGeom>
                    <a:noFill/>
                    <a:ln>
                      <a:noFill/>
                    </a:ln>
                  </pic:spPr>
                </pic:pic>
              </a:graphicData>
            </a:graphic>
          </wp:inline>
        </w:drawing>
      </w:r>
    </w:p>
    <w:p w14:paraId="43A9C15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inversées :</w:t>
      </w:r>
    </w:p>
    <w:p w14:paraId="626B75B5" w14:textId="08B6B6FF"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B887F8B" wp14:editId="4610AC81">
            <wp:extent cx="54864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51965"/>
                    </a:xfrm>
                    <a:prstGeom prst="rect">
                      <a:avLst/>
                    </a:prstGeom>
                    <a:noFill/>
                    <a:ln>
                      <a:noFill/>
                    </a:ln>
                  </pic:spPr>
                </pic:pic>
              </a:graphicData>
            </a:graphic>
          </wp:inline>
        </w:drawing>
      </w:r>
    </w:p>
    <w:p w14:paraId="4F8F7CB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avec remplissage :</w:t>
      </w:r>
    </w:p>
    <w:p w14:paraId="4EAF6745" w14:textId="0CF357D0"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5E91C7D1" wp14:editId="4F01A3BD">
            <wp:extent cx="5486400" cy="175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57680"/>
                    </a:xfrm>
                    <a:prstGeom prst="rect">
                      <a:avLst/>
                    </a:prstGeom>
                    <a:noFill/>
                    <a:ln>
                      <a:noFill/>
                    </a:ln>
                  </pic:spPr>
                </pic:pic>
              </a:graphicData>
            </a:graphic>
          </wp:inline>
        </w:drawing>
      </w:r>
    </w:p>
    <w:p w14:paraId="3A199B28" w14:textId="77777777" w:rsidR="00966A20" w:rsidRPr="00966A20" w:rsidRDefault="00966A20" w:rsidP="00966A20">
      <w:pPr>
        <w:pStyle w:val="Heading2"/>
        <w:shd w:val="clear" w:color="auto" w:fill="FCFCFC"/>
        <w:spacing w:before="0"/>
        <w:rPr>
          <w:rFonts w:ascii="Georgia" w:hAnsi="Georgia"/>
          <w:color w:val="404040"/>
          <w:lang w:val="fr-FR"/>
        </w:rPr>
      </w:pPr>
      <w:r w:rsidRPr="00966A20">
        <w:rPr>
          <w:rFonts w:ascii="Georgia" w:hAnsi="Georgia"/>
          <w:color w:val="404040"/>
          <w:lang w:val="fr-FR"/>
        </w:rPr>
        <w:t>Les métriques virtuelles</w:t>
      </w:r>
    </w:p>
    <w:p w14:paraId="03622640"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67621B1F"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métriques virtuelles sont l’affichage de courbes résultant du traitement / agrégation de données issues d’un jeu de données. Le jeu de données correspond aux différentes valeurs des courbes sur la période de présentation du graphique. La création de métriques virtuelles repose sur le langage RPN (Reverse Polish Notation).</w:t>
      </w:r>
    </w:p>
    <w:p w14:paraId="39B7651B"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Deux types de jeu de données sont disponibles :</w:t>
      </w:r>
    </w:p>
    <w:p w14:paraId="4BAE856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CDEF : Cette commande crée un nouvel ensemble de points à partir d’une ou plusieurs séries de données. L’agrégation est réalisée sur chaque point (données).</w:t>
      </w:r>
    </w:p>
    <w:p w14:paraId="01410DB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VDEF : Le résultat de chaque agrégation est une valeur et une composante temporelle. Ce résultant peut également être utilisé dans les divers éléments de graphique et d’impression.</w:t>
      </w:r>
    </w:p>
    <w:p w14:paraId="37B8405C" w14:textId="77777777" w:rsidR="00966A20" w:rsidRPr="00966A20" w:rsidRDefault="00966A20" w:rsidP="00966A20">
      <w:pPr>
        <w:pStyle w:val="Heading4"/>
        <w:shd w:val="clear" w:color="auto" w:fill="FCFCFC"/>
        <w:spacing w:before="0"/>
        <w:rPr>
          <w:rFonts w:ascii="Georgia" w:hAnsi="Georgia"/>
          <w:color w:val="404040"/>
          <w:sz w:val="28"/>
          <w:szCs w:val="28"/>
          <w:lang w:val="fr-FR"/>
        </w:rPr>
      </w:pPr>
      <w:r w:rsidRPr="00966A20">
        <w:rPr>
          <w:rFonts w:ascii="Georgia" w:hAnsi="Georgia"/>
          <w:color w:val="404040"/>
          <w:sz w:val="28"/>
          <w:szCs w:val="28"/>
          <w:lang w:val="fr-FR"/>
        </w:rPr>
        <w:t>CDEF vs VDEF</w:t>
      </w:r>
    </w:p>
    <w:p w14:paraId="3289CE35"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 type CDEF travaille sur un ensemble de points (tableau de données). Le résultat du traitement (exemple : multiplication par 8 pour convertir des bits en octets) sera un ensemble de point. Le type VDEF permet d’extraire le maximum d’un ensemble de point.</w:t>
      </w:r>
    </w:p>
    <w:p w14:paraId="6BB8A2D0"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54B046B"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Pour plus d’informations sur la notation de type RPN, référencez-vous à la </w:t>
      </w:r>
      <w:hyperlink r:id="rId24" w:history="1">
        <w:r>
          <w:rPr>
            <w:rStyle w:val="Hyperlink"/>
            <w:rFonts w:ascii="Lato" w:hAnsi="Lato"/>
            <w:color w:val="2980B9"/>
          </w:rPr>
          <w:t>documentation officielle RRD</w:t>
        </w:r>
      </w:hyperlink>
    </w:p>
    <w:p w14:paraId="49F54447"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6149359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une métrique virtuelle :</w:t>
      </w:r>
    </w:p>
    <w:p w14:paraId="509A3EAB"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8630B46"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Métriques</w:t>
      </w:r>
      <w:r>
        <w:rPr>
          <w:rFonts w:ascii="Lato" w:hAnsi="Lato"/>
          <w:color w:val="404040"/>
        </w:rPr>
        <w:t> (en dessous de </w:t>
      </w:r>
      <w:proofErr w:type="spellStart"/>
      <w:r>
        <w:rPr>
          <w:rStyle w:val="Strong"/>
          <w:rFonts w:ascii="Lato" w:eastAsiaTheme="majorEastAsia" w:hAnsi="Lato"/>
          <w:color w:val="404040"/>
        </w:rPr>
        <w:t>Virtuals</w:t>
      </w:r>
      <w:proofErr w:type="spellEnd"/>
      <w:r>
        <w:rPr>
          <w:rFonts w:ascii="Lato" w:hAnsi="Lato"/>
          <w:color w:val="404040"/>
        </w:rPr>
        <w:t>)</w:t>
      </w:r>
    </w:p>
    <w:p w14:paraId="1AB45E83"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49A9884" w14:textId="2E419F5B"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9AB9257" wp14:editId="4E29A23B">
            <wp:extent cx="54864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0030"/>
                    </a:xfrm>
                    <a:prstGeom prst="rect">
                      <a:avLst/>
                    </a:prstGeom>
                    <a:noFill/>
                    <a:ln>
                      <a:noFill/>
                    </a:ln>
                  </pic:spPr>
                </pic:pic>
              </a:graphicData>
            </a:graphic>
          </wp:inline>
        </w:drawing>
      </w:r>
    </w:p>
    <w:p w14:paraId="09D9BA07"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Métrique</w:t>
      </w:r>
      <w:r>
        <w:rPr>
          <w:rFonts w:ascii="Lato" w:hAnsi="Lato"/>
          <w:color w:val="404040"/>
        </w:rPr>
        <w:t> définit le nom de la métrique.</w:t>
      </w:r>
    </w:p>
    <w:p w14:paraId="00C24942"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Source de données Hôte / Service</w:t>
      </w:r>
      <w:r>
        <w:rPr>
          <w:rFonts w:ascii="Lato" w:hAnsi="Lato"/>
          <w:color w:val="404040"/>
        </w:rPr>
        <w:t> permet de définir le service depuis lequel exploiter les métriques.</w:t>
      </w:r>
    </w:p>
    <w:p w14:paraId="38810A9F"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Type DEF</w:t>
      </w:r>
      <w:r>
        <w:rPr>
          <w:rFonts w:ascii="Lato" w:hAnsi="Lato"/>
          <w:color w:val="404040"/>
        </w:rPr>
        <w:t> définit le type de jeu de données utilisé pour calculer la courbe virtuelle.</w:t>
      </w:r>
    </w:p>
    <w:p w14:paraId="49813E98"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Fonction RPN (Notation Polonaise Inversée)</w:t>
      </w:r>
      <w:r>
        <w:rPr>
          <w:rFonts w:ascii="Lato" w:hAnsi="Lato"/>
          <w:color w:val="404040"/>
        </w:rPr>
        <w:t> définit la formule permettant de calculer la métrique virtuelle.</w:t>
      </w:r>
    </w:p>
    <w:p w14:paraId="7E4B216F"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34EA5D3"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Il n’est pas possible d’ajouter ensemble les métriques de différents services. Cependant, il est possible d’ajouter des métriques virtuelles pour le calcul d’une nouvelle métrique.</w:t>
      </w:r>
    </w:p>
    <w:p w14:paraId="1B3C44E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Unité de la Métrique</w:t>
      </w:r>
      <w:r>
        <w:rPr>
          <w:rFonts w:ascii="Lato" w:hAnsi="Lato"/>
          <w:color w:val="404040"/>
        </w:rPr>
        <w:t> définit l’unité de la métrique.</w:t>
      </w:r>
    </w:p>
    <w:p w14:paraId="722D178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d’alerte</w:t>
      </w:r>
      <w:r>
        <w:rPr>
          <w:rFonts w:ascii="Lato" w:hAnsi="Lato"/>
          <w:color w:val="404040"/>
        </w:rPr>
        <w:t> définit le seuil d’alerte à afficher dans le graphique.</w:t>
      </w:r>
    </w:p>
    <w:p w14:paraId="46ED8C29"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critique</w:t>
      </w:r>
      <w:r>
        <w:rPr>
          <w:rFonts w:ascii="Lato" w:hAnsi="Lato"/>
          <w:color w:val="404040"/>
        </w:rPr>
        <w:t> définit le seuil critique à afficher dans le graphique.</w:t>
      </w:r>
    </w:p>
    <w:p w14:paraId="2226D830"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Masquer le graphique et la légende</w:t>
      </w:r>
      <w:r>
        <w:rPr>
          <w:rFonts w:ascii="Lato" w:hAnsi="Lato"/>
          <w:color w:val="404040"/>
        </w:rPr>
        <w:t> est cochée, alors la courbe et la légende sont cachées.</w:t>
      </w:r>
    </w:p>
    <w:p w14:paraId="4740745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métrique.</w:t>
      </w:r>
    </w:p>
    <w:p w14:paraId="11518F2D" w14:textId="68ADDAC9" w:rsidR="002C74C0" w:rsidRDefault="00913417">
      <w:pPr>
        <w:rPr>
          <w:lang w:val="fr-FR"/>
        </w:rPr>
      </w:pPr>
    </w:p>
    <w:p w14:paraId="1BD985D8" w14:textId="77777777" w:rsidR="00966A20" w:rsidRPr="00966A20" w:rsidRDefault="00966A20" w:rsidP="00966A20">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966A20">
        <w:rPr>
          <w:rFonts w:ascii="Georgia" w:eastAsia="Times New Roman" w:hAnsi="Georgia" w:cs="Times New Roman"/>
          <w:b/>
          <w:bCs/>
          <w:color w:val="404040"/>
          <w:kern w:val="36"/>
          <w:sz w:val="42"/>
          <w:szCs w:val="42"/>
          <w:lang w:val="fr-FR" w:eastAsia="fr-FR"/>
        </w:rPr>
        <w:t>Gestion de la supervision</w:t>
      </w:r>
    </w:p>
    <w:p w14:paraId="02F07B4D"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Acquitter un problème</w:t>
      </w:r>
    </w:p>
    <w:p w14:paraId="5EB6E58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991555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Lorsqu’un hôte ou un service présente un incident et que ce dernier est validé, le processus de notification est enclenché, pouvant générer une notification envoyée à un contact. Si le problème persiste et suivant la configuration réalisée (relancer une notification à intervalle de temps régulier, escalade de notification) il est possible que d’autres alertes soient émises.</w:t>
      </w:r>
    </w:p>
    <w:p w14:paraId="4784233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permet de stopper le processus de notification (envoi de notifications), jusqu’à ce que l’hôte ou le service retrouve un statut nominal.</w:t>
      </w:r>
    </w:p>
    <w:p w14:paraId="334857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Exemple d’utilisation :</w:t>
      </w:r>
    </w:p>
    <w:p w14:paraId="79513411"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Un service est chargé de vérifier la santé des disques durs d’une baie de disque. Un disque dur physique tombe en panne sur une baie de disque, une notification est envoyée. L’opérateur de supervision acquitte le service en précisant qu’une équipe est en train de régler le problème. Les notifications ne sont plus envoyées. Le service reprendra son état nominal après changement du disque.</w:t>
      </w:r>
    </w:p>
    <w:p w14:paraId="3B477254"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3EF9C79F"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signifie la prise en compte du problème par un utilisateur de la supervision (et non la résolution de ce dernier qui ne pourra être effective que lorsque le contrôle sera revenu dans son état nominal).</w:t>
      </w:r>
    </w:p>
    <w:p w14:paraId="0F6C071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3E57C4A8"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acquitter un incident, deux solutions sont possibles :</w:t>
      </w:r>
    </w:p>
    <w:p w14:paraId="482044B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18F7DDBF"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780298A3"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que vous souhaitez acquitter</w:t>
      </w:r>
    </w:p>
    <w:p w14:paraId="16A6A485"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Acquitter</w:t>
      </w:r>
    </w:p>
    <w:p w14:paraId="12024D2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fenêtre suivante s’affiche :</w:t>
      </w:r>
    </w:p>
    <w:p w14:paraId="7D575611" w14:textId="77777777"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3491D76A" wp14:editId="5A01D2C6">
            <wp:extent cx="9017000" cy="2878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0" cy="2878455"/>
                    </a:xfrm>
                    <a:prstGeom prst="rect">
                      <a:avLst/>
                    </a:prstGeom>
                    <a:noFill/>
                    <a:ln>
                      <a:noFill/>
                    </a:ln>
                  </pic:spPr>
                </pic:pic>
              </a:graphicData>
            </a:graphic>
          </wp:inline>
        </w:drawing>
      </w:r>
    </w:p>
    <w:p w14:paraId="1A8DB626"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Acquittement persistant en cas de changement de statut non-OK</w:t>
      </w:r>
      <w:r w:rsidRPr="00966A20">
        <w:rPr>
          <w:rFonts w:ascii="Lato" w:eastAsia="Times New Roman" w:hAnsi="Lato" w:cs="Times New Roman"/>
          <w:color w:val="404040"/>
          <w:sz w:val="24"/>
          <w:szCs w:val="24"/>
          <w:lang w:val="fr-FR" w:eastAsia="fr-FR"/>
        </w:rPr>
        <w:t> est cochée, alors l’acquittement sera conservé en cas de changement de statut non-OK (Exemple DOWN à UNREACHABLE ou bien WARNING à CRITICAL). Sinon, l’acquittement disparait et le processus de notification est réactivé.</w:t>
      </w:r>
    </w:p>
    <w:p w14:paraId="49919FE7"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Notifier</w:t>
      </w:r>
      <w:r w:rsidRPr="00966A20">
        <w:rPr>
          <w:rFonts w:ascii="Lato" w:eastAsia="Times New Roman" w:hAnsi="Lato" w:cs="Times New Roman"/>
          <w:color w:val="404040"/>
          <w:sz w:val="24"/>
          <w:szCs w:val="24"/>
          <w:lang w:val="fr-FR" w:eastAsia="fr-FR"/>
        </w:rPr>
        <w:t> est cochée, alors une notification est envoyée aux contacts liés à l’objet pour les avertir que l’incident sur la ressource a été acquitté (dans le cas où le contact possède le filtre de notification d’acquittement d’activé).</w:t>
      </w:r>
    </w:p>
    <w:p w14:paraId="72B0416C"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l’acquittement sera conservé en cas de redémarrage de l’ordonnanceur. Sinon, l’acquittement disparait et le processus de notification est réactivé.</w:t>
      </w:r>
    </w:p>
    <w:p w14:paraId="6ECACAA3"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est généralement utilisé pour fournir la raison de l’acquittement et est obligatoire.</w:t>
      </w:r>
    </w:p>
    <w:p w14:paraId="74CCB989"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Acquitter les services liés à l’hôte</w:t>
      </w:r>
      <w:r w:rsidRPr="00966A20">
        <w:rPr>
          <w:rFonts w:ascii="Lato" w:eastAsia="Times New Roman" w:hAnsi="Lato" w:cs="Times New Roman"/>
          <w:color w:val="404040"/>
          <w:sz w:val="24"/>
          <w:szCs w:val="24"/>
          <w:lang w:val="fr-FR" w:eastAsia="fr-FR"/>
        </w:rPr>
        <w:t> est cochée, alors tous les services liés à l’hôte seront acquittés (option visible uniquement si vous acquittez un hôte).</w:t>
      </w:r>
    </w:p>
    <w:p w14:paraId="6CF6B361"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Forcer les contrôles actifs</w:t>
      </w:r>
      <w:r w:rsidRPr="00966A20">
        <w:rPr>
          <w:rFonts w:ascii="Lato" w:eastAsia="Times New Roman" w:hAnsi="Lato" w:cs="Times New Roman"/>
          <w:color w:val="404040"/>
          <w:sz w:val="24"/>
          <w:szCs w:val="24"/>
          <w:lang w:val="fr-FR" w:eastAsia="fr-FR"/>
        </w:rPr>
        <w:t> est cochée, alors une commande sera envoyée à l’ordonnanceur pour recontrôler dans les plus brefs délais la ressource.</w:t>
      </w:r>
    </w:p>
    <w:p w14:paraId="4F4C7EC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supprimer l’acquittement d’un incident sur un objet :</w:t>
      </w:r>
    </w:p>
    <w:p w14:paraId="44A7AF52"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FFDA445"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Sélectionnez les objets auxquels vous souhaitez supprimer l’acquittement</w:t>
      </w:r>
    </w:p>
    <w:p w14:paraId="7093CFD8"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Dés-acquitter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Dés-acquitter</w:t>
      </w:r>
    </w:p>
    <w:p w14:paraId="7199772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77CB304"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 partir de la page de détail d’un objet, cliquez sur l’icône </w:t>
      </w:r>
      <w:r w:rsidRPr="00966A20">
        <w:rPr>
          <w:rFonts w:ascii="Lato" w:eastAsia="Times New Roman" w:hAnsi="Lato" w:cs="Times New Roman"/>
          <w:noProof/>
          <w:color w:val="404040"/>
          <w:sz w:val="24"/>
          <w:szCs w:val="24"/>
          <w:lang w:val="fr-FR" w:eastAsia="fr-FR"/>
        </w:rPr>
        <w:drawing>
          <wp:inline distT="0" distB="0" distL="0" distR="0" wp14:anchorId="12FFEAE5" wp14:editId="7EE31B6B">
            <wp:extent cx="302260" cy="302260"/>
            <wp:effectExtent l="0" t="0" r="2540" b="2540"/>
            <wp:docPr id="64" name="Picture 64"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966A20">
        <w:rPr>
          <w:rFonts w:ascii="Lato" w:eastAsia="Times New Roman" w:hAnsi="Lato" w:cs="Times New Roman"/>
          <w:color w:val="404040"/>
          <w:sz w:val="24"/>
          <w:szCs w:val="24"/>
          <w:lang w:val="fr-FR" w:eastAsia="fr-FR"/>
        </w:rPr>
        <w:t> associé au champ </w:t>
      </w:r>
      <w:r w:rsidRPr="00966A20">
        <w:rPr>
          <w:rFonts w:ascii="Lato" w:eastAsia="Times New Roman" w:hAnsi="Lato" w:cs="Times New Roman"/>
          <w:b/>
          <w:bCs/>
          <w:color w:val="404040"/>
          <w:sz w:val="24"/>
          <w:szCs w:val="24"/>
          <w:lang w:val="fr-FR" w:eastAsia="fr-FR"/>
        </w:rPr>
        <w:t>Acquittés</w:t>
      </w:r>
      <w:r w:rsidRPr="00966A20">
        <w:rPr>
          <w:rFonts w:ascii="Lato" w:eastAsia="Times New Roman" w:hAnsi="Lato" w:cs="Times New Roman"/>
          <w:color w:val="404040"/>
          <w:sz w:val="24"/>
          <w:szCs w:val="24"/>
          <w:lang w:val="fr-FR" w:eastAsia="fr-FR"/>
        </w:rPr>
        <w:t> dans le cadre </w:t>
      </w:r>
      <w:r w:rsidRPr="00966A20">
        <w:rPr>
          <w:rFonts w:ascii="Lato" w:eastAsia="Times New Roman" w:hAnsi="Lato" w:cs="Times New Roman"/>
          <w:b/>
          <w:bCs/>
          <w:color w:val="404040"/>
          <w:sz w:val="24"/>
          <w:szCs w:val="24"/>
          <w:lang w:val="fr-FR" w:eastAsia="fr-FR"/>
        </w:rPr>
        <w:t>Options</w:t>
      </w:r>
    </w:p>
    <w:p w14:paraId="75EC5B9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Vous accèderez à une page dédiée permettant d’acquitter l’incident.</w:t>
      </w:r>
    </w:p>
    <w:p w14:paraId="0781D5F2"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1AF95997"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sont identiques à la fenêtre obtenue à partir du menu de supervision temps réel.</w:t>
      </w:r>
    </w:p>
    <w:p w14:paraId="6AEEC3EE"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Ajouter un commentaire</w:t>
      </w:r>
    </w:p>
    <w:p w14:paraId="64DF65A3"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694B18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Centreon permet d’ajouter des commentaires à un objet. Ce commentaire est visible par toute personne ayant accès à la ressource (hôte ou service). Un commentaire possède les propriétés suivantes :</w:t>
      </w:r>
    </w:p>
    <w:p w14:paraId="01060A1E"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de l’hôte</w:t>
      </w:r>
    </w:p>
    <w:p w14:paraId="5FBED1FA"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du service si le commentaire est associé à un service</w:t>
      </w:r>
    </w:p>
    <w:p w14:paraId="368A3CB0"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Date de saisie du commentaire</w:t>
      </w:r>
    </w:p>
    <w:p w14:paraId="7046FB36"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Auteur du commentaire</w:t>
      </w:r>
    </w:p>
    <w:p w14:paraId="6E202733"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contenu du commentaire</w:t>
      </w:r>
    </w:p>
    <w:p w14:paraId="628CAE9C"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validité du commentaire face à un redémarrage de l’ordonnanceur</w:t>
      </w:r>
    </w:p>
    <w:p w14:paraId="4A1383D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69B5C1E5"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ajouter un commentaire, deux solutions sont possibles :</w:t>
      </w:r>
    </w:p>
    <w:p w14:paraId="7CDC5284"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B569A79"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3470EC00"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disponibles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Ajouter un commentaire pour cet hôte/ce service</w:t>
      </w:r>
    </w:p>
    <w:p w14:paraId="6B1A7FE2"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Commentaires</w:t>
      </w:r>
    </w:p>
    <w:p w14:paraId="72A8F0A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 &gt; Commentaire</w:t>
      </w:r>
    </w:p>
    <w:p w14:paraId="5625BBC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commentaire</w:t>
      </w:r>
    </w:p>
    <w:p w14:paraId="00A23557"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69E4EEDE" w14:textId="05D73351" w:rsidR="00966A20" w:rsidRPr="00966A20" w:rsidRDefault="006E7DAF"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2BD8530A" wp14:editId="51B6A26D">
            <wp:extent cx="5486400" cy="9997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999751"/>
                    </a:xfrm>
                    <a:prstGeom prst="rect">
                      <a:avLst/>
                    </a:prstGeom>
                    <a:noFill/>
                    <a:ln>
                      <a:noFill/>
                    </a:ln>
                  </pic:spPr>
                </pic:pic>
              </a:graphicData>
            </a:graphic>
          </wp:inline>
        </w:drawing>
      </w:r>
      <w:r w:rsidR="00966A20" w:rsidRPr="00966A20">
        <w:rPr>
          <w:rFonts w:ascii="Lato" w:eastAsia="Times New Roman" w:hAnsi="Lato" w:cs="Times New Roman"/>
          <w:color w:val="404040"/>
          <w:sz w:val="24"/>
          <w:szCs w:val="24"/>
          <w:lang w:val="fr-FR" w:eastAsia="fr-FR"/>
        </w:rPr>
        <w:t>La fenêtre suivante s’affiche :</w:t>
      </w:r>
    </w:p>
    <w:p w14:paraId="0EACB78F" w14:textId="174EB165"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p>
    <w:p w14:paraId="130AA00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commentaire</w:t>
      </w:r>
    </w:p>
    <w:p w14:paraId="19A9CD11"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vous avez choisi d’ajouter un commentaire pour un service, 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vous permet de sélectionner le service concerné par le commentaire.</w:t>
      </w:r>
    </w:p>
    <w:p w14:paraId="222CB23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le commentaire sera conservé en cas de redémarrage de l’ordonnanceur.</w:t>
      </w:r>
    </w:p>
    <w:p w14:paraId="27BD7B77"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contient le commentaire lui-même.</w:t>
      </w:r>
    </w:p>
    <w:p w14:paraId="2B36406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Programmer un temps d’arrêt</w:t>
      </w:r>
    </w:p>
    <w:p w14:paraId="5B515D6C"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B79E6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 xml:space="preserve">Un temps d’arrêt est une période de temps durant laquelle les notifications sont désactivées pour une ressource. Les temps d’arrêts sont utilisés lors d’opération d’une maintenance </w:t>
      </w:r>
      <w:proofErr w:type="gramStart"/>
      <w:r w:rsidRPr="00966A20">
        <w:rPr>
          <w:rFonts w:ascii="Lato" w:eastAsia="Times New Roman" w:hAnsi="Lato" w:cs="Times New Roman"/>
          <w:color w:val="404040"/>
          <w:sz w:val="24"/>
          <w:szCs w:val="24"/>
          <w:lang w:val="fr-FR" w:eastAsia="fr-FR"/>
        </w:rPr>
        <w:t>programmée;</w:t>
      </w:r>
      <w:proofErr w:type="gramEnd"/>
      <w:r w:rsidRPr="00966A20">
        <w:rPr>
          <w:rFonts w:ascii="Lato" w:eastAsia="Times New Roman" w:hAnsi="Lato" w:cs="Times New Roman"/>
          <w:color w:val="404040"/>
          <w:sz w:val="24"/>
          <w:szCs w:val="24"/>
          <w:lang w:val="fr-FR" w:eastAsia="fr-FR"/>
        </w:rPr>
        <w:t xml:space="preserve"> ils permettent d’éviter de recevoir des alertes de type faux-positif.</w:t>
      </w:r>
    </w:p>
    <w:p w14:paraId="6E8511A7"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02033346"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important de sélectionner l’ensemble des ressources nécessaires afin d’éviter les faux-positifs comme les faux-négatifs. De plus, le temps passé dans cet état est pris en compte lors de la génération des données de disponibilité.</w:t>
      </w:r>
    </w:p>
    <w:p w14:paraId="4FD2C4C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temps d’arrêts :</w:t>
      </w:r>
    </w:p>
    <w:p w14:paraId="63D47AB6"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 démarre et s’arrête aux heures prévues de début et de fin.</w:t>
      </w:r>
    </w:p>
    <w:p w14:paraId="6974763A"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flexible</w:t>
      </w:r>
      <w:r w:rsidRPr="00966A20">
        <w:rPr>
          <w:rFonts w:ascii="Lato" w:eastAsia="Times New Roman" w:hAnsi="Lato" w:cs="Times New Roman"/>
          <w:color w:val="404040"/>
          <w:sz w:val="24"/>
          <w:szCs w:val="24"/>
          <w:lang w:val="fr-FR" w:eastAsia="fr-FR"/>
        </w:rPr>
        <w:t> : démarre pendant la fenêtre de temps prévue, dès la détection d’un incident. Il prend fin lorsque la durée prévue en secondes est écoulée.</w:t>
      </w:r>
    </w:p>
    <w:p w14:paraId="33E86E4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76DC7B00"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trois possibilités différentes de définir un temps d’arrêt :</w:t>
      </w:r>
    </w:p>
    <w:p w14:paraId="0367B8F2"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la fiche de détails d’un hôte ou du service</w:t>
      </w:r>
    </w:p>
    <w:p w14:paraId="3D2EDED3"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l’interface de supervision temps réelle</w:t>
      </w:r>
    </w:p>
    <w:p w14:paraId="4A27265C"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le menu </w:t>
      </w:r>
      <w:r w:rsidRPr="00966A20">
        <w:rPr>
          <w:rFonts w:ascii="Lato" w:eastAsia="Times New Roman" w:hAnsi="Lato" w:cs="Times New Roman"/>
          <w:b/>
          <w:bCs/>
          <w:color w:val="404040"/>
          <w:sz w:val="24"/>
          <w:szCs w:val="24"/>
          <w:lang w:val="fr-FR" w:eastAsia="fr-FR"/>
        </w:rPr>
        <w:t>Temps d’arrêt</w:t>
      </w:r>
    </w:p>
    <w:p w14:paraId="5AF76BD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0F1F252"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d’un objet</w:t>
      </w:r>
    </w:p>
    <w:p w14:paraId="3CEA295A"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arrêt pour cet hôte/ce service</w:t>
      </w:r>
    </w:p>
    <w:p w14:paraId="7E413B4E"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78D28D5"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D6432D7"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planifier un temps d’arrêt</w:t>
      </w:r>
    </w:p>
    <w:p w14:paraId="37FF5C8A"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Ajouter un temps d’arrêt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Ajouter un temps d’arrêt</w:t>
      </w:r>
    </w:p>
    <w:p w14:paraId="5A8DEC7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Temps d’arrêt</w:t>
      </w:r>
    </w:p>
    <w:p w14:paraId="11B5F61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w:t>
      </w:r>
    </w:p>
    <w:p w14:paraId="0CAD935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de gauche, cliquez sur </w:t>
      </w:r>
      <w:r w:rsidRPr="00966A20">
        <w:rPr>
          <w:rFonts w:ascii="Lato" w:eastAsia="Times New Roman" w:hAnsi="Lato" w:cs="Times New Roman"/>
          <w:b/>
          <w:bCs/>
          <w:color w:val="404040"/>
          <w:sz w:val="24"/>
          <w:szCs w:val="24"/>
          <w:lang w:val="fr-FR" w:eastAsia="fr-FR"/>
        </w:rPr>
        <w:t>Temps d’arrêt</w:t>
      </w:r>
    </w:p>
    <w:p w14:paraId="79F9332F"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temps d’arrêt</w:t>
      </w:r>
    </w:p>
    <w:p w14:paraId="682D8B1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363D8BF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temps d’arrêt</w:t>
      </w:r>
    </w:p>
    <w:p w14:paraId="722EFBFC"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définit le service concerné par le temps d’arrêt</w:t>
      </w:r>
    </w:p>
    <w:p w14:paraId="0F85E56A"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est cochée alors le temps d’arrêt est fixe. Sinon, il est flexible</w:t>
      </w:r>
    </w:p>
    <w:p w14:paraId="1EBED88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le temps d’arrêt est flexible, le champ </w:t>
      </w:r>
      <w:r w:rsidRPr="00966A20">
        <w:rPr>
          <w:rFonts w:ascii="Lato" w:eastAsia="Times New Roman" w:hAnsi="Lato" w:cs="Times New Roman"/>
          <w:b/>
          <w:bCs/>
          <w:color w:val="404040"/>
          <w:sz w:val="24"/>
          <w:szCs w:val="24"/>
          <w:lang w:val="fr-FR" w:eastAsia="fr-FR"/>
        </w:rPr>
        <w:t>Durée</w:t>
      </w:r>
      <w:r w:rsidRPr="00966A20">
        <w:rPr>
          <w:rFonts w:ascii="Lato" w:eastAsia="Times New Roman" w:hAnsi="Lato" w:cs="Times New Roman"/>
          <w:color w:val="404040"/>
          <w:sz w:val="24"/>
          <w:szCs w:val="24"/>
          <w:lang w:val="fr-FR" w:eastAsia="fr-FR"/>
        </w:rPr>
        <w:t> définit la durée du temps d’arrêt</w:t>
      </w:r>
    </w:p>
    <w:p w14:paraId="1A8524F6"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Date et heure de début</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Date et heure de fin</w:t>
      </w:r>
      <w:r w:rsidRPr="00966A20">
        <w:rPr>
          <w:rFonts w:ascii="Lato" w:eastAsia="Times New Roman" w:hAnsi="Lato" w:cs="Times New Roman"/>
          <w:color w:val="404040"/>
          <w:sz w:val="24"/>
          <w:szCs w:val="24"/>
          <w:lang w:val="fr-FR" w:eastAsia="fr-FR"/>
        </w:rPr>
        <w:t> définissent les dates de début et de fin du temps d’arrêt</w:t>
      </w:r>
    </w:p>
    <w:p w14:paraId="00E79F27"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Commentaires</w:t>
      </w:r>
      <w:r w:rsidRPr="00966A20">
        <w:rPr>
          <w:rFonts w:ascii="Lato" w:eastAsia="Times New Roman" w:hAnsi="Lato" w:cs="Times New Roman"/>
          <w:color w:val="404040"/>
          <w:sz w:val="24"/>
          <w:szCs w:val="24"/>
          <w:lang w:val="fr-FR" w:eastAsia="fr-FR"/>
        </w:rPr>
        <w:t> sert à indiquer pourquoi le temps d’arrêt est programmé</w:t>
      </w:r>
    </w:p>
    <w:p w14:paraId="50D14DF8"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vérifications</w:t>
      </w:r>
    </w:p>
    <w:p w14:paraId="08A902C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6DC6F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vérification d’un hôte ou d’un service.</w:t>
      </w:r>
    </w:p>
    <w:p w14:paraId="61BCA736"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1D679D5C"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vérifications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2B0C84A0"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A48BC6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modifier la gestion de la vérification sur un objet, deux solutions sont possibles :</w:t>
      </w:r>
    </w:p>
    <w:p w14:paraId="73717451"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28835A5"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1E7EDC47"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Contrôles actifs</w:t>
      </w:r>
      <w:r w:rsidRPr="00966A20">
        <w:rPr>
          <w:rFonts w:ascii="Lato" w:eastAsia="Times New Roman" w:hAnsi="Lato" w:cs="Times New Roman"/>
          <w:color w:val="404040"/>
          <w:sz w:val="24"/>
          <w:szCs w:val="24"/>
          <w:lang w:val="fr-FR" w:eastAsia="fr-FR"/>
        </w:rPr>
        <w:t> pour vérifier l’état des contrôles.</w:t>
      </w:r>
    </w:p>
    <w:p w14:paraId="03D5416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273AA2F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42589CFA" wp14:editId="5C8B0068">
            <wp:extent cx="302260" cy="302260"/>
            <wp:effectExtent l="0" t="0" r="2540" b="2540"/>
            <wp:docPr id="66" name="Picture 66"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F8AF7C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5B9B6A99" wp14:editId="74556118">
            <wp:extent cx="302260" cy="302260"/>
            <wp:effectExtent l="0" t="0" r="2540" b="2540"/>
            <wp:docPr id="67" name="Picture 67"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61509EE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EBF4CD"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331B5F39"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activer ou de désactiver la vérification</w:t>
      </w:r>
    </w:p>
    <w:p w14:paraId="3C20E633"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552BF9DC"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vérification</w:t>
      </w:r>
      <w:r w:rsidRPr="00966A20">
        <w:rPr>
          <w:rFonts w:ascii="Lato" w:eastAsia="Times New Roman" w:hAnsi="Lato" w:cs="Times New Roman"/>
          <w:color w:val="404040"/>
          <w:sz w:val="24"/>
          <w:szCs w:val="24"/>
          <w:lang w:val="fr-FR" w:eastAsia="fr-FR"/>
        </w:rPr>
        <w:t> pour arrêter la vérification d’un hôte ou d’un service</w:t>
      </w:r>
    </w:p>
    <w:p w14:paraId="131D43C4"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vérification</w:t>
      </w:r>
      <w:r w:rsidRPr="00966A20">
        <w:rPr>
          <w:rFonts w:ascii="Lato" w:eastAsia="Times New Roman" w:hAnsi="Lato" w:cs="Times New Roman"/>
          <w:color w:val="404040"/>
          <w:sz w:val="24"/>
          <w:szCs w:val="24"/>
          <w:lang w:val="fr-FR" w:eastAsia="fr-FR"/>
        </w:rPr>
        <w:t> pour activer la vérification d’un hôte ou d’un service</w:t>
      </w:r>
    </w:p>
    <w:p w14:paraId="64BD7DAF"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Soumettre un résultat</w:t>
      </w:r>
    </w:p>
    <w:p w14:paraId="548B875A"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07D46D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les services ayant la propriété de contrôle </w:t>
      </w:r>
      <w:r w:rsidRPr="00966A20">
        <w:rPr>
          <w:rFonts w:ascii="Lato" w:eastAsia="Times New Roman" w:hAnsi="Lato" w:cs="Times New Roman"/>
          <w:b/>
          <w:bCs/>
          <w:color w:val="404040"/>
          <w:sz w:val="24"/>
          <w:szCs w:val="24"/>
          <w:lang w:val="fr-FR" w:eastAsia="fr-FR"/>
        </w:rPr>
        <w:t>passif</w:t>
      </w:r>
      <w:r w:rsidRPr="00966A20">
        <w:rPr>
          <w:rFonts w:ascii="Lato" w:eastAsia="Times New Roman" w:hAnsi="Lato" w:cs="Times New Roman"/>
          <w:color w:val="404040"/>
          <w:sz w:val="24"/>
          <w:szCs w:val="24"/>
          <w:lang w:val="fr-FR" w:eastAsia="fr-FR"/>
        </w:rPr>
        <w:t>, il est possible d’envoyer manuellement un résultat à l’ordonnanceur afin que celui-ci soit pris en compte par l’ordonnanceur.</w:t>
      </w:r>
    </w:p>
    <w:p w14:paraId="7B71E222"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5AFD374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soumettre un résultat, accédez à la page de détails de l’objet. Dans la catégorie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Soumettre un résultat pour ce service</w:t>
      </w:r>
    </w:p>
    <w:p w14:paraId="3F3E5B43"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563FE338"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définissent l’hôte et le service pour lequel le résultat sera soumis</w:t>
      </w:r>
    </w:p>
    <w:p w14:paraId="6BFCB8ED"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Résultat du contrôle</w:t>
      </w:r>
      <w:r w:rsidRPr="00966A20">
        <w:rPr>
          <w:rFonts w:ascii="Lato" w:eastAsia="Times New Roman" w:hAnsi="Lato" w:cs="Times New Roman"/>
          <w:color w:val="404040"/>
          <w:sz w:val="24"/>
          <w:szCs w:val="24"/>
          <w:lang w:val="fr-FR" w:eastAsia="fr-FR"/>
        </w:rPr>
        <w:t> définit le statut du service</w:t>
      </w:r>
    </w:p>
    <w:p w14:paraId="594F5747"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Sortie du contrôle</w:t>
      </w:r>
      <w:r w:rsidRPr="00966A20">
        <w:rPr>
          <w:rFonts w:ascii="Lato" w:eastAsia="Times New Roman" w:hAnsi="Lato" w:cs="Times New Roman"/>
          <w:color w:val="404040"/>
          <w:sz w:val="24"/>
          <w:szCs w:val="24"/>
          <w:lang w:val="fr-FR" w:eastAsia="fr-FR"/>
        </w:rPr>
        <w:t> définit le message à afficher pour le service</w:t>
      </w:r>
    </w:p>
    <w:p w14:paraId="53D4304F"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Données de performance</w:t>
      </w:r>
      <w:r w:rsidRPr="00966A20">
        <w:rPr>
          <w:rFonts w:ascii="Lato" w:eastAsia="Times New Roman" w:hAnsi="Lato" w:cs="Times New Roman"/>
          <w:color w:val="404040"/>
          <w:sz w:val="24"/>
          <w:szCs w:val="24"/>
          <w:lang w:val="fr-FR" w:eastAsia="fr-FR"/>
        </w:rPr>
        <w:t> permet de définir des données de performances pour la génération des graphiques</w:t>
      </w:r>
    </w:p>
    <w:p w14:paraId="0E4E27A9"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notifications</w:t>
      </w:r>
    </w:p>
    <w:p w14:paraId="67543384"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44946D7"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notification d’un hôte ou d’un service.</w:t>
      </w:r>
    </w:p>
    <w:p w14:paraId="2A2F718F"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7924516A"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notifications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015440E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849A479"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gérer les notifications :</w:t>
      </w:r>
    </w:p>
    <w:p w14:paraId="5C377A4B"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575B6766"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689A959C"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Notifications</w:t>
      </w:r>
      <w:r w:rsidRPr="00966A20">
        <w:rPr>
          <w:rFonts w:ascii="Lato" w:eastAsia="Times New Roman" w:hAnsi="Lato" w:cs="Times New Roman"/>
          <w:color w:val="404040"/>
          <w:sz w:val="24"/>
          <w:szCs w:val="24"/>
          <w:lang w:val="fr-FR" w:eastAsia="fr-FR"/>
        </w:rPr>
        <w:t> pour l’envoi des notifications.</w:t>
      </w:r>
    </w:p>
    <w:p w14:paraId="0D6A6E8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471FA16A"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0A7ADD0B" wp14:editId="267EA446">
            <wp:extent cx="302260" cy="302260"/>
            <wp:effectExtent l="0" t="0" r="2540" b="2540"/>
            <wp:docPr id="68" name="Picture 68"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23802DF6"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6370CA86" wp14:editId="79166040">
            <wp:extent cx="302260" cy="302260"/>
            <wp:effectExtent l="0" t="0" r="2540" b="2540"/>
            <wp:docPr id="69" name="Picture 69"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76FF0A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70695F"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2F87438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hôtes/services pour lesquels vous souhaitez activer ou de désactiver la notification</w:t>
      </w:r>
    </w:p>
    <w:p w14:paraId="73360F4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7BF4AE9E"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notification</w:t>
      </w:r>
      <w:r w:rsidRPr="00966A20">
        <w:rPr>
          <w:rFonts w:ascii="Lato" w:eastAsia="Times New Roman" w:hAnsi="Lato" w:cs="Times New Roman"/>
          <w:color w:val="404040"/>
          <w:sz w:val="24"/>
          <w:szCs w:val="24"/>
          <w:lang w:val="fr-FR" w:eastAsia="fr-FR"/>
        </w:rPr>
        <w:t> pour arrêter la notification d’un hôte ou d’un service</w:t>
      </w:r>
    </w:p>
    <w:p w14:paraId="74DBDA9B"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notification</w:t>
      </w:r>
      <w:r w:rsidRPr="00966A20">
        <w:rPr>
          <w:rFonts w:ascii="Lato" w:eastAsia="Times New Roman" w:hAnsi="Lato" w:cs="Times New Roman"/>
          <w:color w:val="404040"/>
          <w:sz w:val="24"/>
          <w:szCs w:val="24"/>
          <w:lang w:val="fr-FR" w:eastAsia="fr-FR"/>
        </w:rPr>
        <w:t> pour activer la notification d’un hôte ou d’un service</w:t>
      </w:r>
    </w:p>
    <w:p w14:paraId="315E6C3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Reprogrammation des contrôles</w:t>
      </w:r>
    </w:p>
    <w:p w14:paraId="0E6A2FDB"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1ABAAF0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Par défaut, les contrôles (vérifications d’un service) sont exécutés à intervalle régulier suivant la configuration définie par l’utilisateur. Il est possible d’interagir sur la pile d’ordonnancement des contrôles afin de modifier la programmation de ces derniers.</w:t>
      </w:r>
    </w:p>
    <w:p w14:paraId="06D9DB3E"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programmation :</w:t>
      </w:r>
    </w:p>
    <w:p w14:paraId="6EBC8D5F"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classique : la vérification du service est mise en priorité dans la file d’attente de l’ordonnanceur (dès que possible).</w:t>
      </w:r>
    </w:p>
    <w:p w14:paraId="52886A06"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forcée : la vérification du service est mise en priorité dans la file d’attente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 xml:space="preserve"> (dès que possible) et cela même si l’heure de la demande d’exécution est en dehors de la période contrôle ou si le service n’est pas de type actif.</w:t>
      </w:r>
    </w:p>
    <w:p w14:paraId="56585367"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5846D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forcer la vérification d’un service :</w:t>
      </w:r>
    </w:p>
    <w:p w14:paraId="14690A7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de l’objet</w:t>
      </w:r>
    </w:p>
    <w:p w14:paraId="1CC21CBE"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 de l’objet</w:t>
      </w:r>
    </w:p>
    <w:p w14:paraId="5DD56563"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de l’hôte</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service</w:t>
      </w:r>
      <w:r w:rsidRPr="00966A20">
        <w:rPr>
          <w:rFonts w:ascii="Lato" w:eastAsia="Times New Roman" w:hAnsi="Lato" w:cs="Times New Roman"/>
          <w:color w:val="404040"/>
          <w:sz w:val="24"/>
          <w:szCs w:val="24"/>
          <w:lang w:val="fr-FR" w:eastAsia="fr-FR"/>
        </w:rPr>
        <w:t> ou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ce service (Forcé)</w:t>
      </w:r>
    </w:p>
    <w:p w14:paraId="5E9F61E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37CAE92"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0141D8FB"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pour lesquels vous souhaitez forcer la vérification</w:t>
      </w:r>
    </w:p>
    <w:p w14:paraId="562DC2AA"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contrôle immédiat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Planifier un contrôle immédiat (Forcé)</w:t>
      </w:r>
    </w:p>
    <w:p w14:paraId="705C657F" w14:textId="77777777" w:rsidR="006E7DAF" w:rsidRPr="006E7DAF" w:rsidRDefault="006E7DAF" w:rsidP="006E7DAF">
      <w:pPr>
        <w:pStyle w:val="Heading1"/>
        <w:shd w:val="clear" w:color="auto" w:fill="FCFCFC"/>
        <w:spacing w:before="0"/>
        <w:rPr>
          <w:rFonts w:ascii="Georgia" w:hAnsi="Georgia"/>
          <w:color w:val="404040"/>
          <w:sz w:val="42"/>
          <w:szCs w:val="42"/>
          <w:lang w:val="fr-FR"/>
        </w:rPr>
      </w:pPr>
      <w:r w:rsidRPr="006E7DAF">
        <w:rPr>
          <w:rFonts w:ascii="Georgia" w:hAnsi="Georgia"/>
          <w:color w:val="404040"/>
          <w:sz w:val="42"/>
          <w:szCs w:val="42"/>
          <w:lang w:val="fr-FR"/>
        </w:rPr>
        <w:t>Tableaux de bord</w:t>
      </w:r>
    </w:p>
    <w:p w14:paraId="23AEA1E3" w14:textId="77777777" w:rsidR="006E7DAF" w:rsidRPr="006E7DAF" w:rsidRDefault="006E7DAF" w:rsidP="006E7DAF">
      <w:pPr>
        <w:pStyle w:val="Heading2"/>
        <w:shd w:val="clear" w:color="auto" w:fill="FCFCFC"/>
        <w:spacing w:before="0"/>
        <w:rPr>
          <w:rFonts w:ascii="Georgia" w:hAnsi="Georgia"/>
          <w:color w:val="404040"/>
          <w:sz w:val="36"/>
          <w:szCs w:val="36"/>
          <w:lang w:val="fr-FR"/>
        </w:rPr>
      </w:pPr>
      <w:r w:rsidRPr="006E7DAF">
        <w:rPr>
          <w:rFonts w:ascii="Georgia" w:hAnsi="Georgia"/>
          <w:color w:val="404040"/>
          <w:lang w:val="fr-FR"/>
        </w:rPr>
        <w:t>Les rapports</w:t>
      </w:r>
    </w:p>
    <w:p w14:paraId="7D8558E7"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Définition</w:t>
      </w:r>
    </w:p>
    <w:p w14:paraId="7FB09525"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rapports de disponibilités des objets accessibles via l’interface web Centreon permettent de visualiser de manière intuitive le taux de disponibilité d’un hôte, d’un groupe d’hôtes ou d’un groupe de services sur une période de temps donnée.</w:t>
      </w:r>
    </w:p>
    <w:p w14:paraId="345696C4"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Visualisation</w:t>
      </w:r>
    </w:p>
    <w:p w14:paraId="78E2AD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visualiser le rapport de disponibilité d’un ‘hôte :</w:t>
      </w:r>
    </w:p>
    <w:p w14:paraId="2B250339"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Rapports &gt; Tableau de bord</w:t>
      </w:r>
    </w:p>
    <w:p w14:paraId="45F971A8"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sélectionnez </w:t>
      </w:r>
      <w:r>
        <w:rPr>
          <w:rStyle w:val="Strong"/>
          <w:rFonts w:ascii="Lato" w:eastAsiaTheme="majorEastAsia" w:hAnsi="Lato"/>
          <w:color w:val="404040"/>
        </w:rPr>
        <w:t>Hôte</w:t>
      </w:r>
    </w:p>
    <w:p w14:paraId="0D8A0C9B"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Sélectionnez l’hôte désiré dans la liste déroulante </w:t>
      </w:r>
      <w:r>
        <w:rPr>
          <w:rStyle w:val="Strong"/>
          <w:rFonts w:ascii="Lato" w:eastAsiaTheme="majorEastAsia" w:hAnsi="Lato"/>
          <w:color w:val="404040"/>
        </w:rPr>
        <w:t>Hôte</w:t>
      </w:r>
    </w:p>
    <w:p w14:paraId="0412503B" w14:textId="7676DE0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DAB860F" wp14:editId="4952543F">
            <wp:extent cx="5486400" cy="3498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4D9CAA92"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Période de génération</w:t>
      </w:r>
      <w:r>
        <w:rPr>
          <w:rFonts w:ascii="Lato" w:hAnsi="Lato"/>
          <w:color w:val="404040"/>
        </w:rPr>
        <w:t> permet de choisir la période de temps sur laquelle on souhaite visualiser le taux de disponibilité. Il est possible de sélectionner une période prédéfinie via la liste déroulante ou de sélectionner manuellement sa période en définissant les champs </w:t>
      </w:r>
      <w:r>
        <w:rPr>
          <w:rStyle w:val="Strong"/>
          <w:rFonts w:ascii="Lato" w:eastAsiaTheme="majorEastAsia" w:hAnsi="Lato"/>
          <w:color w:val="404040"/>
        </w:rPr>
        <w:t>Du</w:t>
      </w:r>
      <w:r>
        <w:rPr>
          <w:rFonts w:ascii="Lato" w:hAnsi="Lato"/>
          <w:color w:val="404040"/>
        </w:rPr>
        <w:t> et </w:t>
      </w:r>
      <w:r>
        <w:rPr>
          <w:rStyle w:val="Strong"/>
          <w:rFonts w:ascii="Lato" w:eastAsiaTheme="majorEastAsia" w:hAnsi="Lato"/>
          <w:color w:val="404040"/>
        </w:rPr>
        <w:t>Au</w:t>
      </w:r>
    </w:p>
    <w:p w14:paraId="0E48734A"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Etat de l’hôte</w:t>
      </w:r>
      <w:r>
        <w:rPr>
          <w:rFonts w:ascii="Lato" w:hAnsi="Lato"/>
          <w:color w:val="404040"/>
        </w:rPr>
        <w:t> permet de visualiser le taux et la durée de disponibilité associé par état de l’objet</w:t>
      </w:r>
    </w:p>
    <w:p w14:paraId="0C7BA5F8"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Statuts des éléments du rapport</w:t>
      </w:r>
      <w:r>
        <w:rPr>
          <w:rFonts w:ascii="Lato" w:hAnsi="Lato"/>
          <w:color w:val="404040"/>
        </w:rPr>
        <w:t> permettent de visualiser la disponibilité des services associés à l’hôte suivant leurs statuts</w:t>
      </w:r>
    </w:p>
    <w:p w14:paraId="7E9AC487"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 xml:space="preserve">La frise chronologique permet de visualiser de manière intuitive le statut de l’objet au </w:t>
      </w:r>
      <w:proofErr w:type="gramStart"/>
      <w:r>
        <w:rPr>
          <w:rFonts w:ascii="Lato" w:hAnsi="Lato"/>
          <w:color w:val="404040"/>
        </w:rPr>
        <w:t>court</w:t>
      </w:r>
      <w:proofErr w:type="gramEnd"/>
      <w:r>
        <w:rPr>
          <w:rFonts w:ascii="Lato" w:hAnsi="Lato"/>
          <w:color w:val="404040"/>
        </w:rPr>
        <w:t xml:space="preserve"> du temps</w:t>
      </w:r>
    </w:p>
    <w:p w14:paraId="12725A0B" w14:textId="4BEC9D8E"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1842CAAA" wp14:editId="24CC47D6">
            <wp:extent cx="5486400" cy="1345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45565"/>
                    </a:xfrm>
                    <a:prstGeom prst="rect">
                      <a:avLst/>
                    </a:prstGeom>
                    <a:noFill/>
                    <a:ln>
                      <a:noFill/>
                    </a:ln>
                  </pic:spPr>
                </pic:pic>
              </a:graphicData>
            </a:graphic>
          </wp:inline>
        </w:drawing>
      </w:r>
    </w:p>
    <w:p w14:paraId="47F51A28"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 plus, en cliquant sur une journée de la frise chronologique, vous obtenez le rapport de la journée :</w:t>
      </w:r>
    </w:p>
    <w:p w14:paraId="20F95949" w14:textId="38684B9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658DBC" wp14:editId="053409CA">
            <wp:extent cx="395160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027555"/>
                    </a:xfrm>
                    <a:prstGeom prst="rect">
                      <a:avLst/>
                    </a:prstGeom>
                    <a:noFill/>
                    <a:ln>
                      <a:noFill/>
                    </a:ln>
                  </pic:spPr>
                </pic:pic>
              </a:graphicData>
            </a:graphic>
          </wp:inline>
        </w:drawing>
      </w:r>
    </w:p>
    <w:p w14:paraId="18E2F6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Il est également possible de visualiser des rapports web pour :</w:t>
      </w:r>
    </w:p>
    <w:p w14:paraId="561564B4" w14:textId="77777777" w:rsidR="006E7DAF" w:rsidRDefault="006E7DAF" w:rsidP="007B7188">
      <w:pPr>
        <w:pStyle w:val="NormalWeb"/>
        <w:numPr>
          <w:ilvl w:val="0"/>
          <w:numId w:val="6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d’hôtes : Cliquez sur </w:t>
      </w:r>
      <w:r>
        <w:rPr>
          <w:rStyle w:val="Strong"/>
          <w:rFonts w:ascii="Lato" w:eastAsiaTheme="majorEastAsia" w:hAnsi="Lato"/>
          <w:color w:val="404040"/>
        </w:rPr>
        <w:t>Groupes d’hôtes</w:t>
      </w:r>
      <w:r>
        <w:rPr>
          <w:rFonts w:ascii="Lato" w:hAnsi="Lato"/>
          <w:color w:val="404040"/>
        </w:rPr>
        <w:t> dans le menu de gauche</w:t>
      </w:r>
    </w:p>
    <w:p w14:paraId="0DC53FCF" w14:textId="5901279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33FB450E" wp14:editId="32BB5D90">
            <wp:extent cx="5486400"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632DA9AF" w14:textId="77777777" w:rsidR="006E7DAF" w:rsidRDefault="006E7DAF" w:rsidP="007B7188">
      <w:pPr>
        <w:pStyle w:val="NormalWeb"/>
        <w:numPr>
          <w:ilvl w:val="0"/>
          <w:numId w:val="6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de services : Cliquez sur </w:t>
      </w:r>
      <w:r>
        <w:rPr>
          <w:rStyle w:val="Strong"/>
          <w:rFonts w:ascii="Lato" w:eastAsiaTheme="majorEastAsia" w:hAnsi="Lato"/>
          <w:color w:val="404040"/>
        </w:rPr>
        <w:t>Groupes de services</w:t>
      </w:r>
      <w:r>
        <w:rPr>
          <w:rFonts w:ascii="Lato" w:hAnsi="Lato"/>
          <w:color w:val="404040"/>
        </w:rPr>
        <w:t> dans le menu de gauche</w:t>
      </w:r>
    </w:p>
    <w:p w14:paraId="69D39555" w14:textId="531591B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4995092B" wp14:editId="50E74381">
            <wp:extent cx="5486400" cy="406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60190"/>
                    </a:xfrm>
                    <a:prstGeom prst="rect">
                      <a:avLst/>
                    </a:prstGeom>
                    <a:noFill/>
                    <a:ln>
                      <a:noFill/>
                    </a:ln>
                  </pic:spPr>
                </pic:pic>
              </a:graphicData>
            </a:graphic>
          </wp:inline>
        </w:drawing>
      </w:r>
    </w:p>
    <w:p w14:paraId="7514DA42" w14:textId="312EC5A4"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L’icône </w:t>
      </w:r>
      <w:r>
        <w:rPr>
          <w:rFonts w:ascii="Lato" w:hAnsi="Lato"/>
          <w:noProof/>
          <w:color w:val="404040"/>
        </w:rPr>
        <w:drawing>
          <wp:inline distT="0" distB="0" distL="0" distR="0" wp14:anchorId="758DA3B7" wp14:editId="3FBC2D9D">
            <wp:extent cx="302260" cy="302260"/>
            <wp:effectExtent l="0" t="0" r="2540" b="2540"/>
            <wp:docPr id="26" name="Picture 2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Fonts w:ascii="Lato" w:hAnsi="Lato"/>
          <w:color w:val="404040"/>
        </w:rPr>
        <w:t> permet d’exporter les données du rapport au format CSV.</w:t>
      </w:r>
    </w:p>
    <w:p w14:paraId="3C0603E6" w14:textId="77777777" w:rsidR="006E7DAF" w:rsidRDefault="006E7DAF" w:rsidP="006E7DAF">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4DD05403" w14:textId="77777777" w:rsidR="006E7DAF" w:rsidRDefault="006E7DAF" w:rsidP="006E7DAF">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Cliquez sur le service d’un hôte dans le rapport de disponibilité de l’hôte pour obtenir un rapport détaillé du service.</w:t>
      </w:r>
    </w:p>
    <w:p w14:paraId="4C33DF8A" w14:textId="5CE6CB23"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CE8F4D" wp14:editId="195E9780">
            <wp:extent cx="54864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40965"/>
                    </a:xfrm>
                    <a:prstGeom prst="rect">
                      <a:avLst/>
                    </a:prstGeom>
                    <a:noFill/>
                    <a:ln>
                      <a:noFill/>
                    </a:ln>
                  </pic:spPr>
                </pic:pic>
              </a:graphicData>
            </a:graphic>
          </wp:inline>
        </w:drawing>
      </w:r>
    </w:p>
    <w:p w14:paraId="70AF35DF" w14:textId="77777777" w:rsidR="00966A20" w:rsidRPr="00966A20" w:rsidRDefault="00966A20">
      <w:pPr>
        <w:rPr>
          <w:lang w:val="fr-FR"/>
        </w:rPr>
      </w:pPr>
    </w:p>
    <w:sectPr w:rsidR="00966A20" w:rsidRPr="00966A20">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6CDF7" w14:textId="77777777" w:rsidR="00913417" w:rsidRDefault="00913417" w:rsidP="00C6554A">
      <w:pPr>
        <w:spacing w:before="0" w:after="0" w:line="240" w:lineRule="auto"/>
      </w:pPr>
      <w:r>
        <w:separator/>
      </w:r>
    </w:p>
  </w:endnote>
  <w:endnote w:type="continuationSeparator" w:id="0">
    <w:p w14:paraId="7DE12172" w14:textId="77777777" w:rsidR="00913417" w:rsidRDefault="0091341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651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0C91B" w14:textId="77777777" w:rsidR="00913417" w:rsidRDefault="00913417" w:rsidP="00C6554A">
      <w:pPr>
        <w:spacing w:before="0" w:after="0" w:line="240" w:lineRule="auto"/>
      </w:pPr>
      <w:r>
        <w:separator/>
      </w:r>
    </w:p>
  </w:footnote>
  <w:footnote w:type="continuationSeparator" w:id="0">
    <w:p w14:paraId="6811D2F5" w14:textId="77777777" w:rsidR="00913417" w:rsidRDefault="0091341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552CDA"/>
    <w:multiLevelType w:val="multilevel"/>
    <w:tmpl w:val="AE86DF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D1DF1"/>
    <w:multiLevelType w:val="multilevel"/>
    <w:tmpl w:val="DCCC04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F4BAF"/>
    <w:multiLevelType w:val="multilevel"/>
    <w:tmpl w:val="9F76FA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E270C4"/>
    <w:multiLevelType w:val="multilevel"/>
    <w:tmpl w:val="C2FE19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954081"/>
    <w:multiLevelType w:val="multilevel"/>
    <w:tmpl w:val="B3BCC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EC7EF8"/>
    <w:multiLevelType w:val="multilevel"/>
    <w:tmpl w:val="857C5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97F01D1"/>
    <w:multiLevelType w:val="multilevel"/>
    <w:tmpl w:val="BC28F9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0A4549"/>
    <w:multiLevelType w:val="multilevel"/>
    <w:tmpl w:val="8AFC4B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F26E4D"/>
    <w:multiLevelType w:val="multilevel"/>
    <w:tmpl w:val="90604F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378229F"/>
    <w:multiLevelType w:val="multilevel"/>
    <w:tmpl w:val="E04C72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F7754"/>
    <w:multiLevelType w:val="multilevel"/>
    <w:tmpl w:val="44FA9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4610F"/>
    <w:multiLevelType w:val="multilevel"/>
    <w:tmpl w:val="AC6AD0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72454"/>
    <w:multiLevelType w:val="multilevel"/>
    <w:tmpl w:val="A266B8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70BAC"/>
    <w:multiLevelType w:val="multilevel"/>
    <w:tmpl w:val="CD8AD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A501D86"/>
    <w:multiLevelType w:val="multilevel"/>
    <w:tmpl w:val="842630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6B2E8E"/>
    <w:multiLevelType w:val="multilevel"/>
    <w:tmpl w:val="6E6A50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66C"/>
    <w:multiLevelType w:val="multilevel"/>
    <w:tmpl w:val="6C10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ABF49B5"/>
    <w:multiLevelType w:val="multilevel"/>
    <w:tmpl w:val="CA9C6F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4F57AB6"/>
    <w:multiLevelType w:val="multilevel"/>
    <w:tmpl w:val="CFAC9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7300485"/>
    <w:multiLevelType w:val="multilevel"/>
    <w:tmpl w:val="3A08BF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ABB73BE"/>
    <w:multiLevelType w:val="multilevel"/>
    <w:tmpl w:val="387696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656BBA"/>
    <w:multiLevelType w:val="multilevel"/>
    <w:tmpl w:val="32E60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32AC2"/>
    <w:multiLevelType w:val="multilevel"/>
    <w:tmpl w:val="390AA1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B95578"/>
    <w:multiLevelType w:val="multilevel"/>
    <w:tmpl w:val="2920FF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18463C"/>
    <w:multiLevelType w:val="multilevel"/>
    <w:tmpl w:val="52C24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43D4133"/>
    <w:multiLevelType w:val="multilevel"/>
    <w:tmpl w:val="14FED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C6823"/>
    <w:multiLevelType w:val="multilevel"/>
    <w:tmpl w:val="87EE1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A12E55"/>
    <w:multiLevelType w:val="multilevel"/>
    <w:tmpl w:val="6D305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AF640A7"/>
    <w:multiLevelType w:val="multilevel"/>
    <w:tmpl w:val="F2EA7A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DF4727F"/>
    <w:multiLevelType w:val="multilevel"/>
    <w:tmpl w:val="82B4B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533241"/>
    <w:multiLevelType w:val="multilevel"/>
    <w:tmpl w:val="5EAEB8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2C832FB"/>
    <w:multiLevelType w:val="multilevel"/>
    <w:tmpl w:val="FAD44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649276F"/>
    <w:multiLevelType w:val="multilevel"/>
    <w:tmpl w:val="26200B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70E3957"/>
    <w:multiLevelType w:val="multilevel"/>
    <w:tmpl w:val="1D34B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74327C7"/>
    <w:multiLevelType w:val="multilevel"/>
    <w:tmpl w:val="71C403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F3684C"/>
    <w:multiLevelType w:val="multilevel"/>
    <w:tmpl w:val="F9FE3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2B60C1"/>
    <w:multiLevelType w:val="multilevel"/>
    <w:tmpl w:val="15C23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47E28ED"/>
    <w:multiLevelType w:val="multilevel"/>
    <w:tmpl w:val="AAF025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BA4A0C"/>
    <w:multiLevelType w:val="multilevel"/>
    <w:tmpl w:val="F9F0F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BF7FF9"/>
    <w:multiLevelType w:val="multilevel"/>
    <w:tmpl w:val="B6486E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F964507"/>
    <w:multiLevelType w:val="multilevel"/>
    <w:tmpl w:val="C6321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482538"/>
    <w:multiLevelType w:val="multilevel"/>
    <w:tmpl w:val="13AACB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E004DC"/>
    <w:multiLevelType w:val="multilevel"/>
    <w:tmpl w:val="40FEB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972525"/>
    <w:multiLevelType w:val="multilevel"/>
    <w:tmpl w:val="77F8C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B46866"/>
    <w:multiLevelType w:val="multilevel"/>
    <w:tmpl w:val="AB902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1F7081"/>
    <w:multiLevelType w:val="multilevel"/>
    <w:tmpl w:val="9C1C58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EC5D3E"/>
    <w:multiLevelType w:val="multilevel"/>
    <w:tmpl w:val="BAACD1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6E5A4B3F"/>
    <w:multiLevelType w:val="multilevel"/>
    <w:tmpl w:val="D7D007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2352C7"/>
    <w:multiLevelType w:val="multilevel"/>
    <w:tmpl w:val="E1C87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597484"/>
    <w:multiLevelType w:val="multilevel"/>
    <w:tmpl w:val="628E64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6FA01A8C"/>
    <w:multiLevelType w:val="multilevel"/>
    <w:tmpl w:val="573036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1F2540"/>
    <w:multiLevelType w:val="multilevel"/>
    <w:tmpl w:val="9B6E58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EC6759"/>
    <w:multiLevelType w:val="multilevel"/>
    <w:tmpl w:val="129AF4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735C61D2"/>
    <w:multiLevelType w:val="multilevel"/>
    <w:tmpl w:val="15189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76515000"/>
    <w:multiLevelType w:val="multilevel"/>
    <w:tmpl w:val="B91CE0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D66015"/>
    <w:multiLevelType w:val="multilevel"/>
    <w:tmpl w:val="99BC2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8E5AEC"/>
    <w:multiLevelType w:val="multilevel"/>
    <w:tmpl w:val="C6F647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EF843B6"/>
    <w:multiLevelType w:val="multilevel"/>
    <w:tmpl w:val="CD9C96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7F552C07"/>
    <w:multiLevelType w:val="multilevel"/>
    <w:tmpl w:val="90CA2E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0"/>
  </w:num>
  <w:num w:numId="4">
    <w:abstractNumId w:val="56"/>
  </w:num>
  <w:num w:numId="5">
    <w:abstractNumId w:val="19"/>
  </w:num>
  <w:num w:numId="6">
    <w:abstractNumId w:val="32"/>
  </w:num>
  <w:num w:numId="7">
    <w:abstractNumId w:val="7"/>
  </w:num>
  <w:num w:numId="8">
    <w:abstractNumId w:val="57"/>
  </w:num>
  <w:num w:numId="9">
    <w:abstractNumId w:val="29"/>
  </w:num>
  <w:num w:numId="10">
    <w:abstractNumId w:val="13"/>
  </w:num>
  <w:num w:numId="11">
    <w:abstractNumId w:val="27"/>
  </w:num>
  <w:num w:numId="12">
    <w:abstractNumId w:val="37"/>
  </w:num>
  <w:num w:numId="13">
    <w:abstractNumId w:val="60"/>
  </w:num>
  <w:num w:numId="14">
    <w:abstractNumId w:val="43"/>
  </w:num>
  <w:num w:numId="15">
    <w:abstractNumId w:val="28"/>
  </w:num>
  <w:num w:numId="16">
    <w:abstractNumId w:val="22"/>
  </w:num>
  <w:num w:numId="17">
    <w:abstractNumId w:val="49"/>
  </w:num>
  <w:num w:numId="18">
    <w:abstractNumId w:val="50"/>
  </w:num>
  <w:num w:numId="19">
    <w:abstractNumId w:val="16"/>
  </w:num>
  <w:num w:numId="20">
    <w:abstractNumId w:val="23"/>
  </w:num>
  <w:num w:numId="21">
    <w:abstractNumId w:val="36"/>
  </w:num>
  <w:num w:numId="22">
    <w:abstractNumId w:val="24"/>
  </w:num>
  <w:num w:numId="23">
    <w:abstractNumId w:val="54"/>
  </w:num>
  <w:num w:numId="24">
    <w:abstractNumId w:val="44"/>
  </w:num>
  <w:num w:numId="25">
    <w:abstractNumId w:val="9"/>
  </w:num>
  <w:num w:numId="26">
    <w:abstractNumId w:val="55"/>
  </w:num>
  <w:num w:numId="27">
    <w:abstractNumId w:val="45"/>
  </w:num>
  <w:num w:numId="28">
    <w:abstractNumId w:val="40"/>
  </w:num>
  <w:num w:numId="29">
    <w:abstractNumId w:val="46"/>
  </w:num>
  <w:num w:numId="30">
    <w:abstractNumId w:val="34"/>
  </w:num>
  <w:num w:numId="31">
    <w:abstractNumId w:val="42"/>
  </w:num>
  <w:num w:numId="32">
    <w:abstractNumId w:val="17"/>
  </w:num>
  <w:num w:numId="33">
    <w:abstractNumId w:val="6"/>
  </w:num>
  <w:num w:numId="34">
    <w:abstractNumId w:val="53"/>
  </w:num>
  <w:num w:numId="35">
    <w:abstractNumId w:val="59"/>
  </w:num>
  <w:num w:numId="36">
    <w:abstractNumId w:val="12"/>
  </w:num>
  <w:num w:numId="37">
    <w:abstractNumId w:val="18"/>
  </w:num>
  <w:num w:numId="38">
    <w:abstractNumId w:val="10"/>
  </w:num>
  <w:num w:numId="39">
    <w:abstractNumId w:val="39"/>
  </w:num>
  <w:num w:numId="40">
    <w:abstractNumId w:val="8"/>
  </w:num>
  <w:num w:numId="41">
    <w:abstractNumId w:val="58"/>
  </w:num>
  <w:num w:numId="42">
    <w:abstractNumId w:val="20"/>
  </w:num>
  <w:num w:numId="43">
    <w:abstractNumId w:val="26"/>
  </w:num>
  <w:num w:numId="44">
    <w:abstractNumId w:val="41"/>
  </w:num>
  <w:num w:numId="45">
    <w:abstractNumId w:val="3"/>
  </w:num>
  <w:num w:numId="46">
    <w:abstractNumId w:val="48"/>
  </w:num>
  <w:num w:numId="47">
    <w:abstractNumId w:val="52"/>
  </w:num>
  <w:num w:numId="48">
    <w:abstractNumId w:val="33"/>
  </w:num>
  <w:num w:numId="49">
    <w:abstractNumId w:val="2"/>
  </w:num>
  <w:num w:numId="50">
    <w:abstractNumId w:val="14"/>
  </w:num>
  <w:num w:numId="51">
    <w:abstractNumId w:val="51"/>
  </w:num>
  <w:num w:numId="52">
    <w:abstractNumId w:val="4"/>
  </w:num>
  <w:num w:numId="53">
    <w:abstractNumId w:val="35"/>
  </w:num>
  <w:num w:numId="54">
    <w:abstractNumId w:val="47"/>
  </w:num>
  <w:num w:numId="55">
    <w:abstractNumId w:val="11"/>
  </w:num>
  <w:num w:numId="56">
    <w:abstractNumId w:val="38"/>
  </w:num>
  <w:num w:numId="57">
    <w:abstractNumId w:val="21"/>
  </w:num>
  <w:num w:numId="58">
    <w:abstractNumId w:val="15"/>
  </w:num>
  <w:num w:numId="59">
    <w:abstractNumId w:val="5"/>
  </w:num>
  <w:num w:numId="60">
    <w:abstractNumId w:val="25"/>
  </w:num>
  <w:num w:numId="61">
    <w:abstractNumId w:val="3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A"/>
    <w:rsid w:val="0000425D"/>
    <w:rsid w:val="001D5DCC"/>
    <w:rsid w:val="002554CD"/>
    <w:rsid w:val="00293B83"/>
    <w:rsid w:val="002B4294"/>
    <w:rsid w:val="00333D0D"/>
    <w:rsid w:val="00337916"/>
    <w:rsid w:val="004C049F"/>
    <w:rsid w:val="005000E2"/>
    <w:rsid w:val="006A3CE7"/>
    <w:rsid w:val="006E7DAF"/>
    <w:rsid w:val="007B7188"/>
    <w:rsid w:val="00913417"/>
    <w:rsid w:val="00966A20"/>
    <w:rsid w:val="00A5664A"/>
    <w:rsid w:val="00C6554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AC4DC"/>
  <w15:chartTrackingRefBased/>
  <w15:docId w15:val="{F65FAA27-B8D9-48FF-A52E-46427A50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966A2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semiHidden/>
    <w:rsid w:val="00966A20"/>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styleId="Strong">
    <w:name w:val="Strong"/>
    <w:basedOn w:val="DefaultParagraphFont"/>
    <w:uiPriority w:val="22"/>
    <w:qFormat/>
    <w:rsid w:val="00966A20"/>
    <w:rPr>
      <w:b/>
      <w:bCs/>
    </w:rPr>
  </w:style>
  <w:style w:type="paragraph" w:customStyle="1" w:styleId="admonition-title">
    <w:name w:val="admonition-title"/>
    <w:basedOn w:val="Normal"/>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3906">
      <w:bodyDiv w:val="1"/>
      <w:marLeft w:val="0"/>
      <w:marRight w:val="0"/>
      <w:marTop w:val="0"/>
      <w:marBottom w:val="0"/>
      <w:divBdr>
        <w:top w:val="none" w:sz="0" w:space="0" w:color="auto"/>
        <w:left w:val="none" w:sz="0" w:space="0" w:color="auto"/>
        <w:bottom w:val="none" w:sz="0" w:space="0" w:color="auto"/>
        <w:right w:val="none" w:sz="0" w:space="0" w:color="auto"/>
      </w:divBdr>
      <w:divsChild>
        <w:div w:id="146437156">
          <w:marLeft w:val="0"/>
          <w:marRight w:val="0"/>
          <w:marTop w:val="0"/>
          <w:marBottom w:val="0"/>
          <w:divBdr>
            <w:top w:val="none" w:sz="0" w:space="0" w:color="auto"/>
            <w:left w:val="none" w:sz="0" w:space="0" w:color="auto"/>
            <w:bottom w:val="none" w:sz="0" w:space="0" w:color="auto"/>
            <w:right w:val="none" w:sz="0" w:space="0" w:color="auto"/>
          </w:divBdr>
          <w:divsChild>
            <w:div w:id="45376372">
              <w:marLeft w:val="0"/>
              <w:marRight w:val="0"/>
              <w:marTop w:val="0"/>
              <w:marBottom w:val="0"/>
              <w:divBdr>
                <w:top w:val="none" w:sz="0" w:space="0" w:color="auto"/>
                <w:left w:val="none" w:sz="0" w:space="0" w:color="auto"/>
                <w:bottom w:val="none" w:sz="0" w:space="0" w:color="auto"/>
                <w:right w:val="none" w:sz="0" w:space="0" w:color="auto"/>
              </w:divBdr>
            </w:div>
            <w:div w:id="1439526743">
              <w:marLeft w:val="0"/>
              <w:marRight w:val="0"/>
              <w:marTop w:val="0"/>
              <w:marBottom w:val="0"/>
              <w:divBdr>
                <w:top w:val="none" w:sz="0" w:space="0" w:color="auto"/>
                <w:left w:val="none" w:sz="0" w:space="0" w:color="auto"/>
                <w:bottom w:val="none" w:sz="0" w:space="0" w:color="auto"/>
                <w:right w:val="none" w:sz="0" w:space="0" w:color="auto"/>
              </w:divBdr>
              <w:divsChild>
                <w:div w:id="1229924901">
                  <w:marLeft w:val="0"/>
                  <w:marRight w:val="0"/>
                  <w:marTop w:val="0"/>
                  <w:marBottom w:val="0"/>
                  <w:divBdr>
                    <w:top w:val="none" w:sz="0" w:space="0" w:color="auto"/>
                    <w:left w:val="none" w:sz="0" w:space="0" w:color="auto"/>
                    <w:bottom w:val="none" w:sz="0" w:space="0" w:color="auto"/>
                    <w:right w:val="none" w:sz="0" w:space="0" w:color="auto"/>
                  </w:divBdr>
                  <w:divsChild>
                    <w:div w:id="12284228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4705159">
              <w:marLeft w:val="0"/>
              <w:marRight w:val="0"/>
              <w:marTop w:val="0"/>
              <w:marBottom w:val="0"/>
              <w:divBdr>
                <w:top w:val="none" w:sz="0" w:space="0" w:color="auto"/>
                <w:left w:val="none" w:sz="0" w:space="0" w:color="auto"/>
                <w:bottom w:val="none" w:sz="0" w:space="0" w:color="auto"/>
                <w:right w:val="none" w:sz="0" w:space="0" w:color="auto"/>
              </w:divBdr>
            </w:div>
          </w:divsChild>
        </w:div>
        <w:div w:id="444350081">
          <w:marLeft w:val="0"/>
          <w:marRight w:val="0"/>
          <w:marTop w:val="0"/>
          <w:marBottom w:val="0"/>
          <w:divBdr>
            <w:top w:val="none" w:sz="0" w:space="0" w:color="auto"/>
            <w:left w:val="none" w:sz="0" w:space="0" w:color="auto"/>
            <w:bottom w:val="none" w:sz="0" w:space="0" w:color="auto"/>
            <w:right w:val="none" w:sz="0" w:space="0" w:color="auto"/>
          </w:divBdr>
          <w:divsChild>
            <w:div w:id="1056705913">
              <w:marLeft w:val="0"/>
              <w:marRight w:val="0"/>
              <w:marTop w:val="0"/>
              <w:marBottom w:val="0"/>
              <w:divBdr>
                <w:top w:val="none" w:sz="0" w:space="0" w:color="auto"/>
                <w:left w:val="none" w:sz="0" w:space="0" w:color="auto"/>
                <w:bottom w:val="none" w:sz="0" w:space="0" w:color="auto"/>
                <w:right w:val="none" w:sz="0" w:space="0" w:color="auto"/>
              </w:divBdr>
            </w:div>
            <w:div w:id="310525686">
              <w:marLeft w:val="0"/>
              <w:marRight w:val="0"/>
              <w:marTop w:val="0"/>
              <w:marBottom w:val="0"/>
              <w:divBdr>
                <w:top w:val="none" w:sz="0" w:space="0" w:color="auto"/>
                <w:left w:val="none" w:sz="0" w:space="0" w:color="auto"/>
                <w:bottom w:val="none" w:sz="0" w:space="0" w:color="auto"/>
                <w:right w:val="none" w:sz="0" w:space="0" w:color="auto"/>
              </w:divBdr>
            </w:div>
            <w:div w:id="128476778">
              <w:marLeft w:val="0"/>
              <w:marRight w:val="0"/>
              <w:marTop w:val="0"/>
              <w:marBottom w:val="0"/>
              <w:divBdr>
                <w:top w:val="none" w:sz="0" w:space="0" w:color="auto"/>
                <w:left w:val="none" w:sz="0" w:space="0" w:color="auto"/>
                <w:bottom w:val="none" w:sz="0" w:space="0" w:color="auto"/>
                <w:right w:val="none" w:sz="0" w:space="0" w:color="auto"/>
              </w:divBdr>
            </w:div>
          </w:divsChild>
        </w:div>
        <w:div w:id="2065056306">
          <w:marLeft w:val="0"/>
          <w:marRight w:val="0"/>
          <w:marTop w:val="0"/>
          <w:marBottom w:val="0"/>
          <w:divBdr>
            <w:top w:val="none" w:sz="0" w:space="0" w:color="auto"/>
            <w:left w:val="none" w:sz="0" w:space="0" w:color="auto"/>
            <w:bottom w:val="none" w:sz="0" w:space="0" w:color="auto"/>
            <w:right w:val="none" w:sz="0" w:space="0" w:color="auto"/>
          </w:divBdr>
          <w:divsChild>
            <w:div w:id="1497064630">
              <w:marLeft w:val="0"/>
              <w:marRight w:val="0"/>
              <w:marTop w:val="0"/>
              <w:marBottom w:val="0"/>
              <w:divBdr>
                <w:top w:val="none" w:sz="0" w:space="0" w:color="auto"/>
                <w:left w:val="none" w:sz="0" w:space="0" w:color="auto"/>
                <w:bottom w:val="none" w:sz="0" w:space="0" w:color="auto"/>
                <w:right w:val="none" w:sz="0" w:space="0" w:color="auto"/>
              </w:divBdr>
              <w:divsChild>
                <w:div w:id="1370493885">
                  <w:marLeft w:val="0"/>
                  <w:marRight w:val="0"/>
                  <w:marTop w:val="0"/>
                  <w:marBottom w:val="0"/>
                  <w:divBdr>
                    <w:top w:val="none" w:sz="0" w:space="0" w:color="auto"/>
                    <w:left w:val="none" w:sz="0" w:space="0" w:color="auto"/>
                    <w:bottom w:val="none" w:sz="0" w:space="0" w:color="auto"/>
                    <w:right w:val="none" w:sz="0" w:space="0" w:color="auto"/>
                  </w:divBdr>
                  <w:divsChild>
                    <w:div w:id="15725422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0968379">
              <w:marLeft w:val="0"/>
              <w:marRight w:val="0"/>
              <w:marTop w:val="0"/>
              <w:marBottom w:val="0"/>
              <w:divBdr>
                <w:top w:val="none" w:sz="0" w:space="0" w:color="auto"/>
                <w:left w:val="none" w:sz="0" w:space="0" w:color="auto"/>
                <w:bottom w:val="none" w:sz="0" w:space="0" w:color="auto"/>
                <w:right w:val="none" w:sz="0" w:space="0" w:color="auto"/>
              </w:divBdr>
              <w:divsChild>
                <w:div w:id="1688556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19059497">
      <w:bodyDiv w:val="1"/>
      <w:marLeft w:val="0"/>
      <w:marRight w:val="0"/>
      <w:marTop w:val="0"/>
      <w:marBottom w:val="0"/>
      <w:divBdr>
        <w:top w:val="none" w:sz="0" w:space="0" w:color="auto"/>
        <w:left w:val="none" w:sz="0" w:space="0" w:color="auto"/>
        <w:bottom w:val="none" w:sz="0" w:space="0" w:color="auto"/>
        <w:right w:val="none" w:sz="0" w:space="0" w:color="auto"/>
      </w:divBdr>
      <w:divsChild>
        <w:div w:id="452133055">
          <w:marLeft w:val="0"/>
          <w:marRight w:val="0"/>
          <w:marTop w:val="0"/>
          <w:marBottom w:val="0"/>
          <w:divBdr>
            <w:top w:val="none" w:sz="0" w:space="0" w:color="auto"/>
            <w:left w:val="none" w:sz="0" w:space="0" w:color="auto"/>
            <w:bottom w:val="none" w:sz="0" w:space="0" w:color="auto"/>
            <w:right w:val="none" w:sz="0" w:space="0" w:color="auto"/>
          </w:divBdr>
          <w:divsChild>
            <w:div w:id="412702487">
              <w:marLeft w:val="0"/>
              <w:marRight w:val="0"/>
              <w:marTop w:val="0"/>
              <w:marBottom w:val="0"/>
              <w:divBdr>
                <w:top w:val="none" w:sz="0" w:space="0" w:color="auto"/>
                <w:left w:val="none" w:sz="0" w:space="0" w:color="auto"/>
                <w:bottom w:val="none" w:sz="0" w:space="0" w:color="auto"/>
                <w:right w:val="none" w:sz="0" w:space="0" w:color="auto"/>
              </w:divBdr>
              <w:divsChild>
                <w:div w:id="92997071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2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6947">
              <w:marLeft w:val="0"/>
              <w:marRight w:val="0"/>
              <w:marTop w:val="0"/>
              <w:marBottom w:val="0"/>
              <w:divBdr>
                <w:top w:val="none" w:sz="0" w:space="0" w:color="auto"/>
                <w:left w:val="none" w:sz="0" w:space="0" w:color="auto"/>
                <w:bottom w:val="none" w:sz="0" w:space="0" w:color="auto"/>
                <w:right w:val="none" w:sz="0" w:space="0" w:color="auto"/>
              </w:divBdr>
            </w:div>
            <w:div w:id="1625112183">
              <w:marLeft w:val="0"/>
              <w:marRight w:val="0"/>
              <w:marTop w:val="0"/>
              <w:marBottom w:val="0"/>
              <w:divBdr>
                <w:top w:val="none" w:sz="0" w:space="0" w:color="auto"/>
                <w:left w:val="none" w:sz="0" w:space="0" w:color="auto"/>
                <w:bottom w:val="none" w:sz="0" w:space="0" w:color="auto"/>
                <w:right w:val="none" w:sz="0" w:space="0" w:color="auto"/>
              </w:divBdr>
            </w:div>
            <w:div w:id="1210806314">
              <w:marLeft w:val="0"/>
              <w:marRight w:val="0"/>
              <w:marTop w:val="0"/>
              <w:marBottom w:val="0"/>
              <w:divBdr>
                <w:top w:val="none" w:sz="0" w:space="0" w:color="auto"/>
                <w:left w:val="none" w:sz="0" w:space="0" w:color="auto"/>
                <w:bottom w:val="none" w:sz="0" w:space="0" w:color="auto"/>
                <w:right w:val="none" w:sz="0" w:space="0" w:color="auto"/>
              </w:divBdr>
            </w:div>
          </w:divsChild>
        </w:div>
        <w:div w:id="47610893">
          <w:marLeft w:val="0"/>
          <w:marRight w:val="0"/>
          <w:marTop w:val="0"/>
          <w:marBottom w:val="0"/>
          <w:divBdr>
            <w:top w:val="none" w:sz="0" w:space="0" w:color="auto"/>
            <w:left w:val="none" w:sz="0" w:space="0" w:color="auto"/>
            <w:bottom w:val="none" w:sz="0" w:space="0" w:color="auto"/>
            <w:right w:val="none" w:sz="0" w:space="0" w:color="auto"/>
          </w:divBdr>
        </w:div>
        <w:div w:id="2061321537">
          <w:marLeft w:val="0"/>
          <w:marRight w:val="0"/>
          <w:marTop w:val="0"/>
          <w:marBottom w:val="0"/>
          <w:divBdr>
            <w:top w:val="none" w:sz="0" w:space="0" w:color="auto"/>
            <w:left w:val="none" w:sz="0" w:space="0" w:color="auto"/>
            <w:bottom w:val="none" w:sz="0" w:space="0" w:color="auto"/>
            <w:right w:val="none" w:sz="0" w:space="0" w:color="auto"/>
          </w:divBdr>
        </w:div>
        <w:div w:id="2107993620">
          <w:marLeft w:val="0"/>
          <w:marRight w:val="0"/>
          <w:marTop w:val="0"/>
          <w:marBottom w:val="0"/>
          <w:divBdr>
            <w:top w:val="none" w:sz="0" w:space="0" w:color="auto"/>
            <w:left w:val="none" w:sz="0" w:space="0" w:color="auto"/>
            <w:bottom w:val="none" w:sz="0" w:space="0" w:color="auto"/>
            <w:right w:val="none" w:sz="0" w:space="0" w:color="auto"/>
          </w:divBdr>
          <w:divsChild>
            <w:div w:id="1213925026">
              <w:marLeft w:val="0"/>
              <w:marRight w:val="0"/>
              <w:marTop w:val="0"/>
              <w:marBottom w:val="0"/>
              <w:divBdr>
                <w:top w:val="none" w:sz="0" w:space="0" w:color="auto"/>
                <w:left w:val="none" w:sz="0" w:space="0" w:color="auto"/>
                <w:bottom w:val="none" w:sz="0" w:space="0" w:color="auto"/>
                <w:right w:val="none" w:sz="0" w:space="0" w:color="auto"/>
              </w:divBdr>
            </w:div>
            <w:div w:id="1765227739">
              <w:marLeft w:val="0"/>
              <w:marRight w:val="0"/>
              <w:marTop w:val="0"/>
              <w:marBottom w:val="0"/>
              <w:divBdr>
                <w:top w:val="none" w:sz="0" w:space="0" w:color="auto"/>
                <w:left w:val="none" w:sz="0" w:space="0" w:color="auto"/>
                <w:bottom w:val="none" w:sz="0" w:space="0" w:color="auto"/>
                <w:right w:val="none" w:sz="0" w:space="0" w:color="auto"/>
              </w:divBdr>
            </w:div>
            <w:div w:id="20864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949">
      <w:bodyDiv w:val="1"/>
      <w:marLeft w:val="0"/>
      <w:marRight w:val="0"/>
      <w:marTop w:val="0"/>
      <w:marBottom w:val="0"/>
      <w:divBdr>
        <w:top w:val="none" w:sz="0" w:space="0" w:color="auto"/>
        <w:left w:val="none" w:sz="0" w:space="0" w:color="auto"/>
        <w:bottom w:val="none" w:sz="0" w:space="0" w:color="auto"/>
        <w:right w:val="none" w:sz="0" w:space="0" w:color="auto"/>
      </w:divBdr>
      <w:divsChild>
        <w:div w:id="661280911">
          <w:marLeft w:val="0"/>
          <w:marRight w:val="0"/>
          <w:marTop w:val="0"/>
          <w:marBottom w:val="0"/>
          <w:divBdr>
            <w:top w:val="none" w:sz="0" w:space="0" w:color="auto"/>
            <w:left w:val="none" w:sz="0" w:space="0" w:color="auto"/>
            <w:bottom w:val="none" w:sz="0" w:space="0" w:color="auto"/>
            <w:right w:val="none" w:sz="0" w:space="0" w:color="auto"/>
          </w:divBdr>
          <w:divsChild>
            <w:div w:id="565645523">
              <w:marLeft w:val="0"/>
              <w:marRight w:val="0"/>
              <w:marTop w:val="0"/>
              <w:marBottom w:val="0"/>
              <w:divBdr>
                <w:top w:val="none" w:sz="0" w:space="0" w:color="auto"/>
                <w:left w:val="none" w:sz="0" w:space="0" w:color="auto"/>
                <w:bottom w:val="none" w:sz="0" w:space="0" w:color="auto"/>
                <w:right w:val="none" w:sz="0" w:space="0" w:color="auto"/>
              </w:divBdr>
              <w:divsChild>
                <w:div w:id="1349454222">
                  <w:marLeft w:val="0"/>
                  <w:marRight w:val="0"/>
                  <w:marTop w:val="0"/>
                  <w:marBottom w:val="360"/>
                  <w:divBdr>
                    <w:top w:val="none" w:sz="0" w:space="0" w:color="auto"/>
                    <w:left w:val="none" w:sz="0" w:space="0" w:color="auto"/>
                    <w:bottom w:val="none" w:sz="0" w:space="0" w:color="auto"/>
                    <w:right w:val="none" w:sz="0" w:space="0" w:color="auto"/>
                  </w:divBdr>
                </w:div>
              </w:divsChild>
            </w:div>
            <w:div w:id="1854951390">
              <w:marLeft w:val="0"/>
              <w:marRight w:val="0"/>
              <w:marTop w:val="0"/>
              <w:marBottom w:val="0"/>
              <w:divBdr>
                <w:top w:val="none" w:sz="0" w:space="0" w:color="auto"/>
                <w:left w:val="none" w:sz="0" w:space="0" w:color="auto"/>
                <w:bottom w:val="none" w:sz="0" w:space="0" w:color="auto"/>
                <w:right w:val="none" w:sz="0" w:space="0" w:color="auto"/>
              </w:divBdr>
              <w:divsChild>
                <w:div w:id="1993214642">
                  <w:marLeft w:val="0"/>
                  <w:marRight w:val="0"/>
                  <w:marTop w:val="0"/>
                  <w:marBottom w:val="0"/>
                  <w:divBdr>
                    <w:top w:val="none" w:sz="0" w:space="0" w:color="auto"/>
                    <w:left w:val="none" w:sz="0" w:space="0" w:color="auto"/>
                    <w:bottom w:val="none" w:sz="0" w:space="0" w:color="auto"/>
                    <w:right w:val="none" w:sz="0" w:space="0" w:color="auto"/>
                  </w:divBdr>
                </w:div>
                <w:div w:id="552933027">
                  <w:marLeft w:val="0"/>
                  <w:marRight w:val="0"/>
                  <w:marTop w:val="0"/>
                  <w:marBottom w:val="0"/>
                  <w:divBdr>
                    <w:top w:val="none" w:sz="0" w:space="0" w:color="auto"/>
                    <w:left w:val="none" w:sz="0" w:space="0" w:color="auto"/>
                    <w:bottom w:val="none" w:sz="0" w:space="0" w:color="auto"/>
                    <w:right w:val="none" w:sz="0" w:space="0" w:color="auto"/>
                  </w:divBdr>
                  <w:divsChild>
                    <w:div w:id="14214139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44595167">
          <w:marLeft w:val="0"/>
          <w:marRight w:val="0"/>
          <w:marTop w:val="0"/>
          <w:marBottom w:val="0"/>
          <w:divBdr>
            <w:top w:val="none" w:sz="0" w:space="0" w:color="auto"/>
            <w:left w:val="none" w:sz="0" w:space="0" w:color="auto"/>
            <w:bottom w:val="none" w:sz="0" w:space="0" w:color="auto"/>
            <w:right w:val="none" w:sz="0" w:space="0" w:color="auto"/>
          </w:divBdr>
          <w:divsChild>
            <w:div w:id="1863976811">
              <w:marLeft w:val="0"/>
              <w:marRight w:val="0"/>
              <w:marTop w:val="0"/>
              <w:marBottom w:val="0"/>
              <w:divBdr>
                <w:top w:val="none" w:sz="0" w:space="0" w:color="auto"/>
                <w:left w:val="none" w:sz="0" w:space="0" w:color="auto"/>
                <w:bottom w:val="none" w:sz="0" w:space="0" w:color="auto"/>
                <w:right w:val="none" w:sz="0" w:space="0" w:color="auto"/>
              </w:divBdr>
            </w:div>
            <w:div w:id="2124491000">
              <w:marLeft w:val="0"/>
              <w:marRight w:val="0"/>
              <w:marTop w:val="0"/>
              <w:marBottom w:val="0"/>
              <w:divBdr>
                <w:top w:val="none" w:sz="0" w:space="0" w:color="auto"/>
                <w:left w:val="none" w:sz="0" w:space="0" w:color="auto"/>
                <w:bottom w:val="none" w:sz="0" w:space="0" w:color="auto"/>
                <w:right w:val="none" w:sz="0" w:space="0" w:color="auto"/>
              </w:divBdr>
              <w:divsChild>
                <w:div w:id="872884477">
                  <w:marLeft w:val="0"/>
                  <w:marRight w:val="0"/>
                  <w:marTop w:val="0"/>
                  <w:marBottom w:val="0"/>
                  <w:divBdr>
                    <w:top w:val="none" w:sz="0" w:space="0" w:color="auto"/>
                    <w:left w:val="none" w:sz="0" w:space="0" w:color="auto"/>
                    <w:bottom w:val="none" w:sz="0" w:space="0" w:color="auto"/>
                    <w:right w:val="none" w:sz="0" w:space="0" w:color="auto"/>
                  </w:divBdr>
                </w:div>
                <w:div w:id="1017275751">
                  <w:marLeft w:val="0"/>
                  <w:marRight w:val="0"/>
                  <w:marTop w:val="0"/>
                  <w:marBottom w:val="0"/>
                  <w:divBdr>
                    <w:top w:val="none" w:sz="0" w:space="0" w:color="auto"/>
                    <w:left w:val="none" w:sz="0" w:space="0" w:color="auto"/>
                    <w:bottom w:val="none" w:sz="0" w:space="0" w:color="auto"/>
                    <w:right w:val="none" w:sz="0" w:space="0" w:color="auto"/>
                  </w:divBdr>
                </w:div>
                <w:div w:id="1169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51">
          <w:marLeft w:val="0"/>
          <w:marRight w:val="0"/>
          <w:marTop w:val="0"/>
          <w:marBottom w:val="0"/>
          <w:divBdr>
            <w:top w:val="none" w:sz="0" w:space="0" w:color="auto"/>
            <w:left w:val="none" w:sz="0" w:space="0" w:color="auto"/>
            <w:bottom w:val="none" w:sz="0" w:space="0" w:color="auto"/>
            <w:right w:val="none" w:sz="0" w:space="0" w:color="auto"/>
          </w:divBdr>
          <w:divsChild>
            <w:div w:id="1487554525">
              <w:marLeft w:val="0"/>
              <w:marRight w:val="0"/>
              <w:marTop w:val="0"/>
              <w:marBottom w:val="0"/>
              <w:divBdr>
                <w:top w:val="none" w:sz="0" w:space="0" w:color="auto"/>
                <w:left w:val="none" w:sz="0" w:space="0" w:color="auto"/>
                <w:bottom w:val="none" w:sz="0" w:space="0" w:color="auto"/>
                <w:right w:val="none" w:sz="0" w:space="0" w:color="auto"/>
              </w:divBdr>
              <w:divsChild>
                <w:div w:id="358896933">
                  <w:marLeft w:val="0"/>
                  <w:marRight w:val="0"/>
                  <w:marTop w:val="0"/>
                  <w:marBottom w:val="360"/>
                  <w:divBdr>
                    <w:top w:val="none" w:sz="0" w:space="0" w:color="auto"/>
                    <w:left w:val="none" w:sz="0" w:space="0" w:color="auto"/>
                    <w:bottom w:val="none" w:sz="0" w:space="0" w:color="auto"/>
                    <w:right w:val="none" w:sz="0" w:space="0" w:color="auto"/>
                  </w:divBdr>
                </w:div>
              </w:divsChild>
            </w:div>
            <w:div w:id="683362593">
              <w:marLeft w:val="0"/>
              <w:marRight w:val="0"/>
              <w:marTop w:val="0"/>
              <w:marBottom w:val="0"/>
              <w:divBdr>
                <w:top w:val="none" w:sz="0" w:space="0" w:color="auto"/>
                <w:left w:val="none" w:sz="0" w:space="0" w:color="auto"/>
                <w:bottom w:val="none" w:sz="0" w:space="0" w:color="auto"/>
                <w:right w:val="none" w:sz="0" w:space="0" w:color="auto"/>
              </w:divBdr>
              <w:divsChild>
                <w:div w:id="1272779618">
                  <w:marLeft w:val="0"/>
                  <w:marRight w:val="0"/>
                  <w:marTop w:val="0"/>
                  <w:marBottom w:val="0"/>
                  <w:divBdr>
                    <w:top w:val="none" w:sz="0" w:space="0" w:color="auto"/>
                    <w:left w:val="none" w:sz="0" w:space="0" w:color="auto"/>
                    <w:bottom w:val="none" w:sz="0" w:space="0" w:color="auto"/>
                    <w:right w:val="none" w:sz="0" w:space="0" w:color="auto"/>
                  </w:divBdr>
                </w:div>
                <w:div w:id="111361568">
                  <w:marLeft w:val="0"/>
                  <w:marRight w:val="0"/>
                  <w:marTop w:val="0"/>
                  <w:marBottom w:val="0"/>
                  <w:divBdr>
                    <w:top w:val="none" w:sz="0" w:space="0" w:color="auto"/>
                    <w:left w:val="none" w:sz="0" w:space="0" w:color="auto"/>
                    <w:bottom w:val="none" w:sz="0" w:space="0" w:color="auto"/>
                    <w:right w:val="none" w:sz="0" w:space="0" w:color="auto"/>
                  </w:divBdr>
                </w:div>
                <w:div w:id="2074574370">
                  <w:marLeft w:val="0"/>
                  <w:marRight w:val="0"/>
                  <w:marTop w:val="0"/>
                  <w:marBottom w:val="0"/>
                  <w:divBdr>
                    <w:top w:val="none" w:sz="0" w:space="0" w:color="auto"/>
                    <w:left w:val="none" w:sz="0" w:space="0" w:color="auto"/>
                    <w:bottom w:val="none" w:sz="0" w:space="0" w:color="auto"/>
                    <w:right w:val="none" w:sz="0" w:space="0" w:color="auto"/>
                  </w:divBdr>
                </w:div>
                <w:div w:id="7153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7976">
          <w:marLeft w:val="0"/>
          <w:marRight w:val="0"/>
          <w:marTop w:val="0"/>
          <w:marBottom w:val="0"/>
          <w:divBdr>
            <w:top w:val="none" w:sz="0" w:space="0" w:color="auto"/>
            <w:left w:val="none" w:sz="0" w:space="0" w:color="auto"/>
            <w:bottom w:val="none" w:sz="0" w:space="0" w:color="auto"/>
            <w:right w:val="none" w:sz="0" w:space="0" w:color="auto"/>
          </w:divBdr>
          <w:divsChild>
            <w:div w:id="436563565">
              <w:marLeft w:val="0"/>
              <w:marRight w:val="0"/>
              <w:marTop w:val="0"/>
              <w:marBottom w:val="0"/>
              <w:divBdr>
                <w:top w:val="none" w:sz="0" w:space="0" w:color="auto"/>
                <w:left w:val="none" w:sz="0" w:space="0" w:color="auto"/>
                <w:bottom w:val="none" w:sz="0" w:space="0" w:color="auto"/>
                <w:right w:val="none" w:sz="0" w:space="0" w:color="auto"/>
              </w:divBdr>
              <w:divsChild>
                <w:div w:id="91248683">
                  <w:marLeft w:val="0"/>
                  <w:marRight w:val="0"/>
                  <w:marTop w:val="0"/>
                  <w:marBottom w:val="360"/>
                  <w:divBdr>
                    <w:top w:val="none" w:sz="0" w:space="0" w:color="auto"/>
                    <w:left w:val="none" w:sz="0" w:space="0" w:color="auto"/>
                    <w:bottom w:val="none" w:sz="0" w:space="0" w:color="auto"/>
                    <w:right w:val="none" w:sz="0" w:space="0" w:color="auto"/>
                  </w:divBdr>
                </w:div>
              </w:divsChild>
            </w:div>
            <w:div w:id="543753836">
              <w:marLeft w:val="0"/>
              <w:marRight w:val="0"/>
              <w:marTop w:val="0"/>
              <w:marBottom w:val="0"/>
              <w:divBdr>
                <w:top w:val="none" w:sz="0" w:space="0" w:color="auto"/>
                <w:left w:val="none" w:sz="0" w:space="0" w:color="auto"/>
                <w:bottom w:val="none" w:sz="0" w:space="0" w:color="auto"/>
                <w:right w:val="none" w:sz="0" w:space="0" w:color="auto"/>
              </w:divBdr>
              <w:divsChild>
                <w:div w:id="1756897437">
                  <w:marLeft w:val="0"/>
                  <w:marRight w:val="0"/>
                  <w:marTop w:val="0"/>
                  <w:marBottom w:val="0"/>
                  <w:divBdr>
                    <w:top w:val="none" w:sz="0" w:space="0" w:color="auto"/>
                    <w:left w:val="none" w:sz="0" w:space="0" w:color="auto"/>
                    <w:bottom w:val="none" w:sz="0" w:space="0" w:color="auto"/>
                    <w:right w:val="none" w:sz="0" w:space="0" w:color="auto"/>
                  </w:divBdr>
                </w:div>
                <w:div w:id="862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25">
          <w:marLeft w:val="0"/>
          <w:marRight w:val="0"/>
          <w:marTop w:val="0"/>
          <w:marBottom w:val="0"/>
          <w:divBdr>
            <w:top w:val="none" w:sz="0" w:space="0" w:color="auto"/>
            <w:left w:val="none" w:sz="0" w:space="0" w:color="auto"/>
            <w:bottom w:val="none" w:sz="0" w:space="0" w:color="auto"/>
            <w:right w:val="none" w:sz="0" w:space="0" w:color="auto"/>
          </w:divBdr>
          <w:divsChild>
            <w:div w:id="474640602">
              <w:marLeft w:val="0"/>
              <w:marRight w:val="0"/>
              <w:marTop w:val="0"/>
              <w:marBottom w:val="0"/>
              <w:divBdr>
                <w:top w:val="none" w:sz="0" w:space="0" w:color="auto"/>
                <w:left w:val="none" w:sz="0" w:space="0" w:color="auto"/>
                <w:bottom w:val="none" w:sz="0" w:space="0" w:color="auto"/>
                <w:right w:val="none" w:sz="0" w:space="0" w:color="auto"/>
              </w:divBdr>
            </w:div>
            <w:div w:id="1605067297">
              <w:marLeft w:val="0"/>
              <w:marRight w:val="0"/>
              <w:marTop w:val="0"/>
              <w:marBottom w:val="0"/>
              <w:divBdr>
                <w:top w:val="none" w:sz="0" w:space="0" w:color="auto"/>
                <w:left w:val="none" w:sz="0" w:space="0" w:color="auto"/>
                <w:bottom w:val="none" w:sz="0" w:space="0" w:color="auto"/>
                <w:right w:val="none" w:sz="0" w:space="0" w:color="auto"/>
              </w:divBdr>
              <w:divsChild>
                <w:div w:id="1544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3249">
          <w:marLeft w:val="0"/>
          <w:marRight w:val="0"/>
          <w:marTop w:val="0"/>
          <w:marBottom w:val="0"/>
          <w:divBdr>
            <w:top w:val="none" w:sz="0" w:space="0" w:color="auto"/>
            <w:left w:val="none" w:sz="0" w:space="0" w:color="auto"/>
            <w:bottom w:val="none" w:sz="0" w:space="0" w:color="auto"/>
            <w:right w:val="none" w:sz="0" w:space="0" w:color="auto"/>
          </w:divBdr>
          <w:divsChild>
            <w:div w:id="1448159758">
              <w:marLeft w:val="0"/>
              <w:marRight w:val="0"/>
              <w:marTop w:val="0"/>
              <w:marBottom w:val="0"/>
              <w:divBdr>
                <w:top w:val="none" w:sz="0" w:space="0" w:color="auto"/>
                <w:left w:val="none" w:sz="0" w:space="0" w:color="auto"/>
                <w:bottom w:val="none" w:sz="0" w:space="0" w:color="auto"/>
                <w:right w:val="none" w:sz="0" w:space="0" w:color="auto"/>
              </w:divBdr>
              <w:divsChild>
                <w:div w:id="1291126453">
                  <w:marLeft w:val="0"/>
                  <w:marRight w:val="0"/>
                  <w:marTop w:val="0"/>
                  <w:marBottom w:val="360"/>
                  <w:divBdr>
                    <w:top w:val="none" w:sz="0" w:space="0" w:color="auto"/>
                    <w:left w:val="none" w:sz="0" w:space="0" w:color="auto"/>
                    <w:bottom w:val="none" w:sz="0" w:space="0" w:color="auto"/>
                    <w:right w:val="none" w:sz="0" w:space="0" w:color="auto"/>
                  </w:divBdr>
                </w:div>
              </w:divsChild>
            </w:div>
            <w:div w:id="1077092763">
              <w:marLeft w:val="0"/>
              <w:marRight w:val="0"/>
              <w:marTop w:val="0"/>
              <w:marBottom w:val="0"/>
              <w:divBdr>
                <w:top w:val="none" w:sz="0" w:space="0" w:color="auto"/>
                <w:left w:val="none" w:sz="0" w:space="0" w:color="auto"/>
                <w:bottom w:val="none" w:sz="0" w:space="0" w:color="auto"/>
                <w:right w:val="none" w:sz="0" w:space="0" w:color="auto"/>
              </w:divBdr>
              <w:divsChild>
                <w:div w:id="367225301">
                  <w:marLeft w:val="0"/>
                  <w:marRight w:val="0"/>
                  <w:marTop w:val="0"/>
                  <w:marBottom w:val="0"/>
                  <w:divBdr>
                    <w:top w:val="none" w:sz="0" w:space="0" w:color="auto"/>
                    <w:left w:val="none" w:sz="0" w:space="0" w:color="auto"/>
                    <w:bottom w:val="none" w:sz="0" w:space="0" w:color="auto"/>
                    <w:right w:val="none" w:sz="0" w:space="0" w:color="auto"/>
                  </w:divBdr>
                </w:div>
                <w:div w:id="4308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8755">
          <w:marLeft w:val="0"/>
          <w:marRight w:val="0"/>
          <w:marTop w:val="0"/>
          <w:marBottom w:val="0"/>
          <w:divBdr>
            <w:top w:val="none" w:sz="0" w:space="0" w:color="auto"/>
            <w:left w:val="none" w:sz="0" w:space="0" w:color="auto"/>
            <w:bottom w:val="none" w:sz="0" w:space="0" w:color="auto"/>
            <w:right w:val="none" w:sz="0" w:space="0" w:color="auto"/>
          </w:divBdr>
          <w:divsChild>
            <w:div w:id="1592660011">
              <w:marLeft w:val="0"/>
              <w:marRight w:val="0"/>
              <w:marTop w:val="0"/>
              <w:marBottom w:val="0"/>
              <w:divBdr>
                <w:top w:val="none" w:sz="0" w:space="0" w:color="auto"/>
                <w:left w:val="none" w:sz="0" w:space="0" w:color="auto"/>
                <w:bottom w:val="none" w:sz="0" w:space="0" w:color="auto"/>
                <w:right w:val="none" w:sz="0" w:space="0" w:color="auto"/>
              </w:divBdr>
            </w:div>
            <w:div w:id="1193498047">
              <w:marLeft w:val="0"/>
              <w:marRight w:val="0"/>
              <w:marTop w:val="0"/>
              <w:marBottom w:val="0"/>
              <w:divBdr>
                <w:top w:val="none" w:sz="0" w:space="0" w:color="auto"/>
                <w:left w:val="none" w:sz="0" w:space="0" w:color="auto"/>
                <w:bottom w:val="none" w:sz="0" w:space="0" w:color="auto"/>
                <w:right w:val="none" w:sz="0" w:space="0" w:color="auto"/>
              </w:divBdr>
              <w:divsChild>
                <w:div w:id="2031762821">
                  <w:marLeft w:val="0"/>
                  <w:marRight w:val="0"/>
                  <w:marTop w:val="0"/>
                  <w:marBottom w:val="0"/>
                  <w:divBdr>
                    <w:top w:val="none" w:sz="0" w:space="0" w:color="auto"/>
                    <w:left w:val="none" w:sz="0" w:space="0" w:color="auto"/>
                    <w:bottom w:val="none" w:sz="0" w:space="0" w:color="auto"/>
                    <w:right w:val="none" w:sz="0" w:space="0" w:color="auto"/>
                  </w:divBdr>
                </w:div>
                <w:div w:id="256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4320">
      <w:bodyDiv w:val="1"/>
      <w:marLeft w:val="0"/>
      <w:marRight w:val="0"/>
      <w:marTop w:val="0"/>
      <w:marBottom w:val="0"/>
      <w:divBdr>
        <w:top w:val="none" w:sz="0" w:space="0" w:color="auto"/>
        <w:left w:val="none" w:sz="0" w:space="0" w:color="auto"/>
        <w:bottom w:val="none" w:sz="0" w:space="0" w:color="auto"/>
        <w:right w:val="none" w:sz="0" w:space="0" w:color="auto"/>
      </w:divBdr>
      <w:divsChild>
        <w:div w:id="533881756">
          <w:marLeft w:val="0"/>
          <w:marRight w:val="0"/>
          <w:marTop w:val="0"/>
          <w:marBottom w:val="0"/>
          <w:divBdr>
            <w:top w:val="none" w:sz="0" w:space="0" w:color="auto"/>
            <w:left w:val="none" w:sz="0" w:space="0" w:color="auto"/>
            <w:bottom w:val="none" w:sz="0" w:space="0" w:color="auto"/>
            <w:right w:val="none" w:sz="0" w:space="0" w:color="auto"/>
          </w:divBdr>
          <w:divsChild>
            <w:div w:id="1553343430">
              <w:marLeft w:val="0"/>
              <w:marRight w:val="0"/>
              <w:marTop w:val="0"/>
              <w:marBottom w:val="0"/>
              <w:divBdr>
                <w:top w:val="none" w:sz="0" w:space="0" w:color="auto"/>
                <w:left w:val="none" w:sz="0" w:space="0" w:color="auto"/>
                <w:bottom w:val="none" w:sz="0" w:space="0" w:color="auto"/>
                <w:right w:val="none" w:sz="0" w:space="0" w:color="auto"/>
              </w:divBdr>
              <w:divsChild>
                <w:div w:id="1571602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32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6105">
              <w:marLeft w:val="0"/>
              <w:marRight w:val="0"/>
              <w:marTop w:val="0"/>
              <w:marBottom w:val="0"/>
              <w:divBdr>
                <w:top w:val="none" w:sz="0" w:space="0" w:color="auto"/>
                <w:left w:val="none" w:sz="0" w:space="0" w:color="auto"/>
                <w:bottom w:val="none" w:sz="0" w:space="0" w:color="auto"/>
                <w:right w:val="none" w:sz="0" w:space="0" w:color="auto"/>
              </w:divBdr>
            </w:div>
            <w:div w:id="1926723407">
              <w:marLeft w:val="0"/>
              <w:marRight w:val="0"/>
              <w:marTop w:val="0"/>
              <w:marBottom w:val="0"/>
              <w:divBdr>
                <w:top w:val="none" w:sz="0" w:space="0" w:color="auto"/>
                <w:left w:val="none" w:sz="0" w:space="0" w:color="auto"/>
                <w:bottom w:val="none" w:sz="0" w:space="0" w:color="auto"/>
                <w:right w:val="none" w:sz="0" w:space="0" w:color="auto"/>
              </w:divBdr>
            </w:div>
            <w:div w:id="1267809492">
              <w:marLeft w:val="0"/>
              <w:marRight w:val="0"/>
              <w:marTop w:val="0"/>
              <w:marBottom w:val="0"/>
              <w:divBdr>
                <w:top w:val="none" w:sz="0" w:space="0" w:color="auto"/>
                <w:left w:val="none" w:sz="0" w:space="0" w:color="auto"/>
                <w:bottom w:val="none" w:sz="0" w:space="0" w:color="auto"/>
                <w:right w:val="none" w:sz="0" w:space="0" w:color="auto"/>
              </w:divBdr>
            </w:div>
          </w:divsChild>
        </w:div>
        <w:div w:id="941182117">
          <w:marLeft w:val="0"/>
          <w:marRight w:val="0"/>
          <w:marTop w:val="0"/>
          <w:marBottom w:val="0"/>
          <w:divBdr>
            <w:top w:val="none" w:sz="0" w:space="0" w:color="auto"/>
            <w:left w:val="none" w:sz="0" w:space="0" w:color="auto"/>
            <w:bottom w:val="none" w:sz="0" w:space="0" w:color="auto"/>
            <w:right w:val="none" w:sz="0" w:space="0" w:color="auto"/>
          </w:divBdr>
        </w:div>
        <w:div w:id="1466391636">
          <w:marLeft w:val="0"/>
          <w:marRight w:val="0"/>
          <w:marTop w:val="0"/>
          <w:marBottom w:val="0"/>
          <w:divBdr>
            <w:top w:val="none" w:sz="0" w:space="0" w:color="auto"/>
            <w:left w:val="none" w:sz="0" w:space="0" w:color="auto"/>
            <w:bottom w:val="none" w:sz="0" w:space="0" w:color="auto"/>
            <w:right w:val="none" w:sz="0" w:space="0" w:color="auto"/>
          </w:divBdr>
        </w:div>
        <w:div w:id="944532349">
          <w:marLeft w:val="0"/>
          <w:marRight w:val="0"/>
          <w:marTop w:val="0"/>
          <w:marBottom w:val="0"/>
          <w:divBdr>
            <w:top w:val="none" w:sz="0" w:space="0" w:color="auto"/>
            <w:left w:val="none" w:sz="0" w:space="0" w:color="auto"/>
            <w:bottom w:val="none" w:sz="0" w:space="0" w:color="auto"/>
            <w:right w:val="none" w:sz="0" w:space="0" w:color="auto"/>
          </w:divBdr>
          <w:divsChild>
            <w:div w:id="471404984">
              <w:marLeft w:val="0"/>
              <w:marRight w:val="0"/>
              <w:marTop w:val="0"/>
              <w:marBottom w:val="0"/>
              <w:divBdr>
                <w:top w:val="none" w:sz="0" w:space="0" w:color="auto"/>
                <w:left w:val="none" w:sz="0" w:space="0" w:color="auto"/>
                <w:bottom w:val="none" w:sz="0" w:space="0" w:color="auto"/>
                <w:right w:val="none" w:sz="0" w:space="0" w:color="auto"/>
              </w:divBdr>
            </w:div>
            <w:div w:id="1835603727">
              <w:marLeft w:val="0"/>
              <w:marRight w:val="0"/>
              <w:marTop w:val="0"/>
              <w:marBottom w:val="0"/>
              <w:divBdr>
                <w:top w:val="none" w:sz="0" w:space="0" w:color="auto"/>
                <w:left w:val="none" w:sz="0" w:space="0" w:color="auto"/>
                <w:bottom w:val="none" w:sz="0" w:space="0" w:color="auto"/>
                <w:right w:val="none" w:sz="0" w:space="0" w:color="auto"/>
              </w:divBdr>
            </w:div>
            <w:div w:id="490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194">
      <w:bodyDiv w:val="1"/>
      <w:marLeft w:val="0"/>
      <w:marRight w:val="0"/>
      <w:marTop w:val="0"/>
      <w:marBottom w:val="0"/>
      <w:divBdr>
        <w:top w:val="none" w:sz="0" w:space="0" w:color="auto"/>
        <w:left w:val="none" w:sz="0" w:space="0" w:color="auto"/>
        <w:bottom w:val="none" w:sz="0" w:space="0" w:color="auto"/>
        <w:right w:val="none" w:sz="0" w:space="0" w:color="auto"/>
      </w:divBdr>
      <w:divsChild>
        <w:div w:id="305278741">
          <w:marLeft w:val="0"/>
          <w:marRight w:val="0"/>
          <w:marTop w:val="0"/>
          <w:marBottom w:val="0"/>
          <w:divBdr>
            <w:top w:val="none" w:sz="0" w:space="0" w:color="auto"/>
            <w:left w:val="none" w:sz="0" w:space="0" w:color="auto"/>
            <w:bottom w:val="none" w:sz="0" w:space="0" w:color="auto"/>
            <w:right w:val="none" w:sz="0" w:space="0" w:color="auto"/>
          </w:divBdr>
          <w:divsChild>
            <w:div w:id="1080254888">
              <w:marLeft w:val="0"/>
              <w:marRight w:val="0"/>
              <w:marTop w:val="0"/>
              <w:marBottom w:val="0"/>
              <w:divBdr>
                <w:top w:val="none" w:sz="0" w:space="0" w:color="auto"/>
                <w:left w:val="none" w:sz="0" w:space="0" w:color="auto"/>
                <w:bottom w:val="none" w:sz="0" w:space="0" w:color="auto"/>
                <w:right w:val="none" w:sz="0" w:space="0" w:color="auto"/>
              </w:divBdr>
            </w:div>
            <w:div w:id="1072116356">
              <w:marLeft w:val="0"/>
              <w:marRight w:val="0"/>
              <w:marTop w:val="0"/>
              <w:marBottom w:val="0"/>
              <w:divBdr>
                <w:top w:val="none" w:sz="0" w:space="0" w:color="auto"/>
                <w:left w:val="none" w:sz="0" w:space="0" w:color="auto"/>
                <w:bottom w:val="none" w:sz="0" w:space="0" w:color="auto"/>
                <w:right w:val="none" w:sz="0" w:space="0" w:color="auto"/>
              </w:divBdr>
              <w:divsChild>
                <w:div w:id="18325268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589576128">
      <w:bodyDiv w:val="1"/>
      <w:marLeft w:val="0"/>
      <w:marRight w:val="0"/>
      <w:marTop w:val="0"/>
      <w:marBottom w:val="0"/>
      <w:divBdr>
        <w:top w:val="none" w:sz="0" w:space="0" w:color="auto"/>
        <w:left w:val="none" w:sz="0" w:space="0" w:color="auto"/>
        <w:bottom w:val="none" w:sz="0" w:space="0" w:color="auto"/>
        <w:right w:val="none" w:sz="0" w:space="0" w:color="auto"/>
      </w:divBdr>
      <w:divsChild>
        <w:div w:id="824392786">
          <w:marLeft w:val="0"/>
          <w:marRight w:val="0"/>
          <w:marTop w:val="0"/>
          <w:marBottom w:val="0"/>
          <w:divBdr>
            <w:top w:val="none" w:sz="0" w:space="0" w:color="auto"/>
            <w:left w:val="none" w:sz="0" w:space="0" w:color="auto"/>
            <w:bottom w:val="none" w:sz="0" w:space="0" w:color="auto"/>
            <w:right w:val="none" w:sz="0" w:space="0" w:color="auto"/>
          </w:divBdr>
          <w:divsChild>
            <w:div w:id="1799176119">
              <w:marLeft w:val="0"/>
              <w:marRight w:val="0"/>
              <w:marTop w:val="0"/>
              <w:marBottom w:val="0"/>
              <w:divBdr>
                <w:top w:val="none" w:sz="0" w:space="0" w:color="auto"/>
                <w:left w:val="none" w:sz="0" w:space="0" w:color="auto"/>
                <w:bottom w:val="none" w:sz="0" w:space="0" w:color="auto"/>
                <w:right w:val="none" w:sz="0" w:space="0" w:color="auto"/>
              </w:divBdr>
            </w:div>
            <w:div w:id="518128810">
              <w:marLeft w:val="0"/>
              <w:marRight w:val="0"/>
              <w:marTop w:val="0"/>
              <w:marBottom w:val="0"/>
              <w:divBdr>
                <w:top w:val="none" w:sz="0" w:space="0" w:color="auto"/>
                <w:left w:val="none" w:sz="0" w:space="0" w:color="auto"/>
                <w:bottom w:val="none" w:sz="0" w:space="0" w:color="auto"/>
                <w:right w:val="none" w:sz="0" w:space="0" w:color="auto"/>
              </w:divBdr>
              <w:divsChild>
                <w:div w:id="956956909">
                  <w:marLeft w:val="0"/>
                  <w:marRight w:val="0"/>
                  <w:marTop w:val="0"/>
                  <w:marBottom w:val="0"/>
                  <w:divBdr>
                    <w:top w:val="none" w:sz="0" w:space="0" w:color="auto"/>
                    <w:left w:val="none" w:sz="0" w:space="0" w:color="auto"/>
                    <w:bottom w:val="none" w:sz="0" w:space="0" w:color="auto"/>
                    <w:right w:val="none" w:sz="0" w:space="0" w:color="auto"/>
                  </w:divBdr>
                  <w:divsChild>
                    <w:div w:id="539661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4364016">
              <w:marLeft w:val="0"/>
              <w:marRight w:val="0"/>
              <w:marTop w:val="0"/>
              <w:marBottom w:val="0"/>
              <w:divBdr>
                <w:top w:val="none" w:sz="0" w:space="0" w:color="auto"/>
                <w:left w:val="none" w:sz="0" w:space="0" w:color="auto"/>
                <w:bottom w:val="none" w:sz="0" w:space="0" w:color="auto"/>
                <w:right w:val="none" w:sz="0" w:space="0" w:color="auto"/>
              </w:divBdr>
            </w:div>
          </w:divsChild>
        </w:div>
        <w:div w:id="336662384">
          <w:marLeft w:val="0"/>
          <w:marRight w:val="0"/>
          <w:marTop w:val="0"/>
          <w:marBottom w:val="0"/>
          <w:divBdr>
            <w:top w:val="none" w:sz="0" w:space="0" w:color="auto"/>
            <w:left w:val="none" w:sz="0" w:space="0" w:color="auto"/>
            <w:bottom w:val="none" w:sz="0" w:space="0" w:color="auto"/>
            <w:right w:val="none" w:sz="0" w:space="0" w:color="auto"/>
          </w:divBdr>
          <w:divsChild>
            <w:div w:id="484206838">
              <w:marLeft w:val="0"/>
              <w:marRight w:val="0"/>
              <w:marTop w:val="0"/>
              <w:marBottom w:val="0"/>
              <w:divBdr>
                <w:top w:val="none" w:sz="0" w:space="0" w:color="auto"/>
                <w:left w:val="none" w:sz="0" w:space="0" w:color="auto"/>
                <w:bottom w:val="none" w:sz="0" w:space="0" w:color="auto"/>
                <w:right w:val="none" w:sz="0" w:space="0" w:color="auto"/>
              </w:divBdr>
            </w:div>
            <w:div w:id="1260216454">
              <w:marLeft w:val="0"/>
              <w:marRight w:val="0"/>
              <w:marTop w:val="0"/>
              <w:marBottom w:val="0"/>
              <w:divBdr>
                <w:top w:val="none" w:sz="0" w:space="0" w:color="auto"/>
                <w:left w:val="none" w:sz="0" w:space="0" w:color="auto"/>
                <w:bottom w:val="none" w:sz="0" w:space="0" w:color="auto"/>
                <w:right w:val="none" w:sz="0" w:space="0" w:color="auto"/>
              </w:divBdr>
            </w:div>
            <w:div w:id="324283289">
              <w:marLeft w:val="0"/>
              <w:marRight w:val="0"/>
              <w:marTop w:val="0"/>
              <w:marBottom w:val="0"/>
              <w:divBdr>
                <w:top w:val="none" w:sz="0" w:space="0" w:color="auto"/>
                <w:left w:val="none" w:sz="0" w:space="0" w:color="auto"/>
                <w:bottom w:val="none" w:sz="0" w:space="0" w:color="auto"/>
                <w:right w:val="none" w:sz="0" w:space="0" w:color="auto"/>
              </w:divBdr>
            </w:div>
          </w:divsChild>
        </w:div>
        <w:div w:id="1689525302">
          <w:marLeft w:val="0"/>
          <w:marRight w:val="0"/>
          <w:marTop w:val="0"/>
          <w:marBottom w:val="0"/>
          <w:divBdr>
            <w:top w:val="none" w:sz="0" w:space="0" w:color="auto"/>
            <w:left w:val="none" w:sz="0" w:space="0" w:color="auto"/>
            <w:bottom w:val="none" w:sz="0" w:space="0" w:color="auto"/>
            <w:right w:val="none" w:sz="0" w:space="0" w:color="auto"/>
          </w:divBdr>
          <w:divsChild>
            <w:div w:id="1887331086">
              <w:marLeft w:val="0"/>
              <w:marRight w:val="0"/>
              <w:marTop w:val="0"/>
              <w:marBottom w:val="0"/>
              <w:divBdr>
                <w:top w:val="none" w:sz="0" w:space="0" w:color="auto"/>
                <w:left w:val="none" w:sz="0" w:space="0" w:color="auto"/>
                <w:bottom w:val="none" w:sz="0" w:space="0" w:color="auto"/>
                <w:right w:val="none" w:sz="0" w:space="0" w:color="auto"/>
              </w:divBdr>
              <w:divsChild>
                <w:div w:id="309134162">
                  <w:marLeft w:val="0"/>
                  <w:marRight w:val="0"/>
                  <w:marTop w:val="0"/>
                  <w:marBottom w:val="0"/>
                  <w:divBdr>
                    <w:top w:val="none" w:sz="0" w:space="0" w:color="auto"/>
                    <w:left w:val="none" w:sz="0" w:space="0" w:color="auto"/>
                    <w:bottom w:val="none" w:sz="0" w:space="0" w:color="auto"/>
                    <w:right w:val="none" w:sz="0" w:space="0" w:color="auto"/>
                  </w:divBdr>
                  <w:divsChild>
                    <w:div w:id="1667527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5959224">
              <w:marLeft w:val="0"/>
              <w:marRight w:val="0"/>
              <w:marTop w:val="0"/>
              <w:marBottom w:val="0"/>
              <w:divBdr>
                <w:top w:val="none" w:sz="0" w:space="0" w:color="auto"/>
                <w:left w:val="none" w:sz="0" w:space="0" w:color="auto"/>
                <w:bottom w:val="none" w:sz="0" w:space="0" w:color="auto"/>
                <w:right w:val="none" w:sz="0" w:space="0" w:color="auto"/>
              </w:divBdr>
              <w:divsChild>
                <w:div w:id="4372643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664895703">
      <w:bodyDiv w:val="1"/>
      <w:marLeft w:val="0"/>
      <w:marRight w:val="0"/>
      <w:marTop w:val="0"/>
      <w:marBottom w:val="0"/>
      <w:divBdr>
        <w:top w:val="none" w:sz="0" w:space="0" w:color="auto"/>
        <w:left w:val="none" w:sz="0" w:space="0" w:color="auto"/>
        <w:bottom w:val="none" w:sz="0" w:space="0" w:color="auto"/>
        <w:right w:val="none" w:sz="0" w:space="0" w:color="auto"/>
      </w:divBdr>
      <w:divsChild>
        <w:div w:id="1576281434">
          <w:marLeft w:val="0"/>
          <w:marRight w:val="0"/>
          <w:marTop w:val="0"/>
          <w:marBottom w:val="0"/>
          <w:divBdr>
            <w:top w:val="none" w:sz="0" w:space="0" w:color="auto"/>
            <w:left w:val="none" w:sz="0" w:space="0" w:color="auto"/>
            <w:bottom w:val="none" w:sz="0" w:space="0" w:color="auto"/>
            <w:right w:val="none" w:sz="0" w:space="0" w:color="auto"/>
          </w:divBdr>
        </w:div>
        <w:div w:id="611860667">
          <w:marLeft w:val="0"/>
          <w:marRight w:val="0"/>
          <w:marTop w:val="0"/>
          <w:marBottom w:val="0"/>
          <w:divBdr>
            <w:top w:val="none" w:sz="0" w:space="0" w:color="auto"/>
            <w:left w:val="none" w:sz="0" w:space="0" w:color="auto"/>
            <w:bottom w:val="none" w:sz="0" w:space="0" w:color="auto"/>
            <w:right w:val="none" w:sz="0" w:space="0" w:color="auto"/>
          </w:divBdr>
          <w:divsChild>
            <w:div w:id="1645306814">
              <w:marLeft w:val="0"/>
              <w:marRight w:val="0"/>
              <w:marTop w:val="0"/>
              <w:marBottom w:val="0"/>
              <w:divBdr>
                <w:top w:val="none" w:sz="0" w:space="0" w:color="auto"/>
                <w:left w:val="none" w:sz="0" w:space="0" w:color="auto"/>
                <w:bottom w:val="none" w:sz="0" w:space="0" w:color="auto"/>
                <w:right w:val="none" w:sz="0" w:space="0" w:color="auto"/>
              </w:divBdr>
            </w:div>
            <w:div w:id="1166824308">
              <w:marLeft w:val="0"/>
              <w:marRight w:val="0"/>
              <w:marTop w:val="0"/>
              <w:marBottom w:val="0"/>
              <w:divBdr>
                <w:top w:val="none" w:sz="0" w:space="0" w:color="auto"/>
                <w:left w:val="none" w:sz="0" w:space="0" w:color="auto"/>
                <w:bottom w:val="none" w:sz="0" w:space="0" w:color="auto"/>
                <w:right w:val="none" w:sz="0" w:space="0" w:color="auto"/>
              </w:divBdr>
            </w:div>
          </w:divsChild>
        </w:div>
        <w:div w:id="1153060529">
          <w:marLeft w:val="0"/>
          <w:marRight w:val="0"/>
          <w:marTop w:val="0"/>
          <w:marBottom w:val="0"/>
          <w:divBdr>
            <w:top w:val="none" w:sz="0" w:space="0" w:color="auto"/>
            <w:left w:val="none" w:sz="0" w:space="0" w:color="auto"/>
            <w:bottom w:val="none" w:sz="0" w:space="0" w:color="auto"/>
            <w:right w:val="none" w:sz="0" w:space="0" w:color="auto"/>
          </w:divBdr>
          <w:divsChild>
            <w:div w:id="1754819872">
              <w:marLeft w:val="0"/>
              <w:marRight w:val="0"/>
              <w:marTop w:val="0"/>
              <w:marBottom w:val="0"/>
              <w:divBdr>
                <w:top w:val="none" w:sz="0" w:space="0" w:color="auto"/>
                <w:left w:val="none" w:sz="0" w:space="0" w:color="auto"/>
                <w:bottom w:val="none" w:sz="0" w:space="0" w:color="auto"/>
                <w:right w:val="none" w:sz="0" w:space="0" w:color="auto"/>
              </w:divBdr>
            </w:div>
            <w:div w:id="1005133761">
              <w:marLeft w:val="0"/>
              <w:marRight w:val="0"/>
              <w:marTop w:val="0"/>
              <w:marBottom w:val="0"/>
              <w:divBdr>
                <w:top w:val="none" w:sz="0" w:space="0" w:color="auto"/>
                <w:left w:val="none" w:sz="0" w:space="0" w:color="auto"/>
                <w:bottom w:val="none" w:sz="0" w:space="0" w:color="auto"/>
                <w:right w:val="none" w:sz="0" w:space="0" w:color="auto"/>
              </w:divBdr>
            </w:div>
          </w:divsChild>
        </w:div>
        <w:div w:id="580985184">
          <w:marLeft w:val="0"/>
          <w:marRight w:val="0"/>
          <w:marTop w:val="0"/>
          <w:marBottom w:val="0"/>
          <w:divBdr>
            <w:top w:val="none" w:sz="0" w:space="0" w:color="auto"/>
            <w:left w:val="none" w:sz="0" w:space="0" w:color="auto"/>
            <w:bottom w:val="none" w:sz="0" w:space="0" w:color="auto"/>
            <w:right w:val="none" w:sz="0" w:space="0" w:color="auto"/>
          </w:divBdr>
          <w:divsChild>
            <w:div w:id="180169302">
              <w:marLeft w:val="0"/>
              <w:marRight w:val="0"/>
              <w:marTop w:val="0"/>
              <w:marBottom w:val="0"/>
              <w:divBdr>
                <w:top w:val="none" w:sz="0" w:space="0" w:color="auto"/>
                <w:left w:val="none" w:sz="0" w:space="0" w:color="auto"/>
                <w:bottom w:val="none" w:sz="0" w:space="0" w:color="auto"/>
                <w:right w:val="none" w:sz="0" w:space="0" w:color="auto"/>
              </w:divBdr>
            </w:div>
            <w:div w:id="167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lder.centreon.com/docs/centreon/fr/19.10/administration_guide/acl.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oss.oetiker.ch/rrdtool/tut/rpntutorial.en.html" TargetMode="External"/><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s://docs-older.centreon.com/docs/centreon/fr/19.10/configuration_guide/models.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Medy\AppData\Local\Microsoft\Office\16.0\DTS\en-US%7bEBEE586A-9E3E-4324-875E-F63DFACCB243%7d\%7b8FB65A19-C704-49AD-AEA9-5679C3423A7C%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97C0B0687E48F380E83F25C83F3A1E"/>
        <w:category>
          <w:name w:val="General"/>
          <w:gallery w:val="placeholder"/>
        </w:category>
        <w:types>
          <w:type w:val="bbPlcHdr"/>
        </w:types>
        <w:behaviors>
          <w:behavior w:val="content"/>
        </w:behaviors>
        <w:guid w:val="{0DACC34E-68B5-4F8A-85BB-F34A391B95DD}"/>
      </w:docPartPr>
      <w:docPartBody>
        <w:p w:rsidR="003D28BC" w:rsidRDefault="009E2451">
          <w:pPr>
            <w:pStyle w:val="5797C0B0687E48F380E83F25C83F3A1E"/>
          </w:pPr>
          <w:r w:rsidRPr="00D5413C">
            <w:t>REPORT SUBTITLE</w:t>
          </w:r>
        </w:p>
      </w:docPartBody>
    </w:docPart>
    <w:docPart>
      <w:docPartPr>
        <w:name w:val="A03263CA57DD486C98379AD96202C4FF"/>
        <w:category>
          <w:name w:val="General"/>
          <w:gallery w:val="placeholder"/>
        </w:category>
        <w:types>
          <w:type w:val="bbPlcHdr"/>
        </w:types>
        <w:behaviors>
          <w:behavior w:val="content"/>
        </w:behaviors>
        <w:guid w:val="{4FC2604C-7112-4268-BD7D-5EB80F652C52}"/>
      </w:docPartPr>
      <w:docPartBody>
        <w:p w:rsidR="003D28BC" w:rsidRDefault="009E2451">
          <w:pPr>
            <w:pStyle w:val="A03263CA57DD486C98379AD96202C4FF"/>
          </w:pPr>
          <w:r>
            <w:t>Name</w:t>
          </w:r>
        </w:p>
      </w:docPartBody>
    </w:docPart>
    <w:docPart>
      <w:docPartPr>
        <w:name w:val="775B7D7AE2234837A09DB47CB7C6BB9C"/>
        <w:category>
          <w:name w:val="General"/>
          <w:gallery w:val="placeholder"/>
        </w:category>
        <w:types>
          <w:type w:val="bbPlcHdr"/>
        </w:types>
        <w:behaviors>
          <w:behavior w:val="content"/>
        </w:behaviors>
        <w:guid w:val="{C1661863-B04F-48F5-80E0-EFD54018EF0F}"/>
      </w:docPartPr>
      <w:docPartBody>
        <w:p w:rsidR="003D28BC" w:rsidRDefault="009E2451">
          <w:pPr>
            <w:pStyle w:val="775B7D7AE2234837A09DB47CB7C6BB9C"/>
          </w:pPr>
          <w:r>
            <w:t>Course Title</w:t>
          </w:r>
        </w:p>
      </w:docPartBody>
    </w:docPart>
    <w:docPart>
      <w:docPartPr>
        <w:name w:val="5616B5050FC84330822609DBAA39D820"/>
        <w:category>
          <w:name w:val="General"/>
          <w:gallery w:val="placeholder"/>
        </w:category>
        <w:types>
          <w:type w:val="bbPlcHdr"/>
        </w:types>
        <w:behaviors>
          <w:behavior w:val="content"/>
        </w:behaviors>
        <w:guid w:val="{6661E48D-8108-47C2-BD5C-C60D238F6353}"/>
      </w:docPartPr>
      <w:docPartBody>
        <w:p w:rsidR="003D28BC" w:rsidRDefault="009E2451">
          <w:pPr>
            <w:pStyle w:val="5616B5050FC84330822609DBAA39D82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47"/>
    <w:rsid w:val="003D28BC"/>
    <w:rsid w:val="008D6A47"/>
    <w:rsid w:val="009E2451"/>
    <w:rsid w:val="00CC18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97C0B0687E48F380E83F25C83F3A1E">
    <w:name w:val="5797C0B0687E48F380E83F25C83F3A1E"/>
  </w:style>
  <w:style w:type="paragraph" w:customStyle="1" w:styleId="A03263CA57DD486C98379AD96202C4FF">
    <w:name w:val="A03263CA57DD486C98379AD96202C4FF"/>
  </w:style>
  <w:style w:type="paragraph" w:customStyle="1" w:styleId="775B7D7AE2234837A09DB47CB7C6BB9C">
    <w:name w:val="775B7D7AE2234837A09DB47CB7C6BB9C"/>
  </w:style>
  <w:style w:type="paragraph" w:customStyle="1" w:styleId="5616B5050FC84330822609DBAA39D820">
    <w:name w:val="5616B5050FC84330822609DBAA39D820"/>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{8FB65A19-C704-49AD-AEA9-5679C3423A7C}tf02835058_win32</Template>
  <TotalTime>1</TotalTime>
  <Pages>34</Pages>
  <Words>4864</Words>
  <Characters>26752</Characters>
  <Application>Microsoft Office Word</Application>
  <DocSecurity>0</DocSecurity>
  <Lines>222</Lines>
  <Paragraphs>63</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Guide de configuration</vt:lpstr>
      <vt:lpstr>Actions génériques</vt:lpstr>
      <vt:lpstr>    Ajouter/Supprimer</vt:lpstr>
      <vt:lpstr>    Dupliquer</vt:lpstr>
      <vt:lpstr>        Principe</vt:lpstr>
      <vt:lpstr>        Pratique</vt:lpstr>
      <vt:lpstr>    Changement massif</vt:lpstr>
      <vt:lpstr>        Principe</vt:lpstr>
      <vt:lpstr>        Pratique</vt:lpstr>
      <vt:lpstr>    Activer/Désactiver</vt:lpstr>
      <vt:lpstr>        Principe</vt:lpstr>
      <vt:lpstr>        Pratique</vt:lpstr>
      <vt:lpstr>Les hôtes</vt:lpstr>
      <vt:lpstr>    Configuration de l’hôte</vt:lpstr>
      <vt:lpstr>        Informations générales</vt:lpstr>
      <vt:lpstr>        Propriétés du supervison de l’hôte</vt:lpstr>
      <vt:lpstr>        Propriété d’ordonancement de l’hôte</vt:lpstr>
      <vt:lpstr>        Onglet Notification</vt:lpstr>
      <vt:lpstr>    Onglet Relations</vt:lpstr>
      <vt:lpstr>    Traitement des données</vt:lpstr>
      <vt:lpstr>    Informations détaillées de l’hôte</vt:lpstr>
      <vt:lpstr>        Moteur de supervision</vt:lpstr>
      <vt:lpstr>        Access groups</vt:lpstr>
      <vt:lpstr>        Informations supplémentaires</vt:lpstr>
      <vt:lpstr>Personnaliser les graphiques</vt:lpstr>
      <vt:lpstr>    Les modèles de graphiques</vt:lpstr>
      <vt:lpstr>        Définition</vt:lpstr>
      <vt:lpstr>        Configuration</vt:lpstr>
      <vt:lpstr>        Utiliser un modèle de graphe</vt:lpstr>
      <vt:lpstr>    Les courbes</vt:lpstr>
      <vt:lpstr>        Définition</vt:lpstr>
      <vt:lpstr>        Configuration</vt:lpstr>
      <vt:lpstr>        Quelques exemples de courbes</vt:lpstr>
      <vt:lpstr>    Les métriques virtuelles</vt:lpstr>
      <vt:lpstr>        Définition</vt:lpstr>
      <vt:lpstr>        Configuration</vt:lpstr>
      <vt:lpstr>Gestion de la supervision</vt:lpstr>
      <vt:lpstr>    Acquitter un problème</vt:lpstr>
      <vt:lpstr>        Principe</vt:lpstr>
      <vt:lpstr>        Pratique</vt:lpstr>
      <vt:lpstr>    Ajouter un commentaire</vt:lpstr>
      <vt:lpstr>        Principe</vt:lpstr>
      <vt:lpstr>        Pratique</vt:lpstr>
      <vt:lpstr>    Programmer un temps d’arrêt</vt:lpstr>
      <vt:lpstr>        Principe</vt:lpstr>
      <vt:lpstr>        Pratique</vt:lpstr>
      <vt:lpstr>    Gestion des vérifications</vt:lpstr>
      <vt:lpstr>        Principe</vt:lpstr>
      <vt:lpstr>        Pratique</vt:lpstr>
      <vt:lpstr>    Soumettre un résultat</vt:lpstr>
      <vt:lpstr>        Principe</vt:lpstr>
      <vt:lpstr>        Pratique</vt:lpstr>
      <vt:lpstr>    Gestion des notifications</vt:lpstr>
      <vt:lpstr>        Principe</vt:lpstr>
      <vt:lpstr>        Pratique</vt:lpstr>
      <vt:lpstr>    Reprogrammation des contrôles</vt:lpstr>
      <vt:lpstr>        Principe</vt:lpstr>
      <vt:lpstr>        Pratique</vt:lpstr>
      <vt:lpstr>Tableaux de bord</vt:lpstr>
      <vt:lpstr>    Les rapports</vt:lpstr>
      <vt:lpstr>        Définition</vt:lpstr>
      <vt:lpstr>        Visualisation</vt:lpstr>
    </vt:vector>
  </TitlesOfParts>
  <Company/>
  <LinksUpToDate>false</LinksUpToDate>
  <CharactersWithSpaces>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Medy</dc:creator>
  <cp:keywords/>
  <dc:description/>
  <cp:lastModifiedBy>John Medy</cp:lastModifiedBy>
  <cp:revision>2</cp:revision>
  <dcterms:created xsi:type="dcterms:W3CDTF">2022-04-04T13:33:00Z</dcterms:created>
  <dcterms:modified xsi:type="dcterms:W3CDTF">2022-04-04T13:33:00Z</dcterms:modified>
</cp:coreProperties>
</file>